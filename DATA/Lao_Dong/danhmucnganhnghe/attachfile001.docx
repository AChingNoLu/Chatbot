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jc w:val="center"/>
        <w:rPr>
          <w:rFonts w:ascii="Arial" w:hAnsi="Arial" w:cs="Arial"/>
          <w:b/>
          <w:sz w:val="24"/>
          <w:lang w:val="en-US"/>
        </w:rPr>
      </w:pPr>
      <w:r>
        <w:rPr>
          <w:rFonts w:cs="Arial" w:ascii="Arial" w:hAnsi="Arial"/>
          <w:b/>
          <w:sz w:val="24"/>
        </w:rPr>
        <w:t>DANH MỤC</w:t>
      </w:r>
    </w:p>
    <w:p>
      <w:pPr>
        <w:pStyle w:val="Normal"/>
        <w:spacing w:before="120" w:after="0"/>
        <w:jc w:val="center"/>
        <w:rPr>
          <w:rFonts w:ascii="Arial" w:hAnsi="Arial" w:cs="Arial"/>
          <w:i/>
          <w:sz w:val="20"/>
        </w:rPr>
      </w:pPr>
      <w:r>
        <w:rPr>
          <w:rFonts w:cs="Arial" w:ascii="Arial" w:hAnsi="Arial"/>
          <w:sz w:val="20"/>
        </w:rPr>
        <w:t>NGHỀ, CÔNG VIỆC NẶNG NHỌC, ĐỘC HẠI, NGUY HIỂM VÀ NGHỀ, CÔNG VIỆC ĐẶC BIỆT NẶNG NHỌC, ĐỘC HẠI, NGUY HIỂM</w:t>
      </w:r>
      <w:r>
        <w:rPr>
          <w:rFonts w:cs="Arial" w:ascii="Arial" w:hAnsi="Arial"/>
          <w:sz w:val="20"/>
          <w:lang w:val="en-US"/>
        </w:rPr>
        <w:br/>
      </w:r>
      <w:r>
        <w:rPr>
          <w:rFonts w:cs="Arial" w:ascii="Arial" w:hAnsi="Arial"/>
          <w:i/>
          <w:sz w:val="20"/>
        </w:rPr>
        <w:t>(Kèm theo Thông tư số 11/2020/TT-BLĐTBXH ngày 12 tháng 11 năm 2020 của Bộ trưởng Bộ Lao động - Thương binh và Xã hội)</w:t>
      </w:r>
    </w:p>
    <w:p>
      <w:pPr>
        <w:pStyle w:val="ListParagraph"/>
        <w:tabs>
          <w:tab w:val="clear" w:pos="720"/>
          <w:tab w:val="left" w:pos="6183" w:leader="none"/>
        </w:tabs>
        <w:spacing w:before="120" w:after="0"/>
        <w:ind w:hanging="0" w:start="0" w:end="0"/>
        <w:jc w:val="center"/>
        <w:rPr>
          <w:rFonts w:ascii="Arial" w:hAnsi="Arial" w:cs="Arial"/>
          <w:b/>
          <w:sz w:val="20"/>
        </w:rPr>
      </w:pPr>
      <w:r>
        <w:rPr>
          <w:rFonts w:cs="Arial" w:ascii="Arial" w:hAnsi="Arial"/>
          <w:b/>
          <w:sz w:val="20"/>
        </w:rPr>
        <w:t xml:space="preserve">I. </w:t>
      </w:r>
      <w:r>
        <w:rPr/>
        <w:t>KHAI THÁC KHOÁNG SẢN</w:t>
      </w:r>
    </w:p>
    <w:tbl>
      <w:tblPr>
        <w:tblW w:w="5000" w:type="pct"/>
        <w:jc w:val="start"/>
        <w:tblInd w:w="-5" w:type="dxa"/>
        <w:tblLayout w:type="fixed"/>
        <w:tblCellMar>
          <w:top w:w="0" w:type="dxa"/>
          <w:start w:w="0" w:type="dxa"/>
          <w:bottom w:w="0" w:type="dxa"/>
          <w:end w:w="0" w:type="dxa"/>
        </w:tblCellMar>
      </w:tblPr>
      <w:tblGrid>
        <w:gridCol w:w="394"/>
        <w:gridCol w:w="6503"/>
        <w:gridCol w:w="6063"/>
      </w:tblGrid>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b/>
                <w:sz w:val="20"/>
              </w:rPr>
            </w:pPr>
            <w:r>
              <w:rPr>
                <w:rFonts w:cs="Arial" w:ascii="Arial" w:hAnsi="Arial"/>
                <w:b/>
                <w:sz w:val="20"/>
              </w:rPr>
              <w:t>Tên nghề hoặc công việc</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b/>
                <w:sz w:val="20"/>
              </w:rPr>
            </w:pPr>
            <w:r>
              <w:rPr>
                <w:rFonts w:cs="Arial" w:ascii="Arial" w:hAnsi="Arial"/>
                <w:b/>
                <w:sz w:val="20"/>
              </w:rPr>
              <w:t>Đặc điểm điều kiện lao động của nghề, công việc</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đá bằng búa máy cầm tay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thiếu ánh sáng, thiếu dưỡng khí, công việc nặng nhọc, nguy hiểm ảnh hưởng bụi, ồn và rung vượt tiêu chuẩn cho phép nhiều lần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mỏ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Nơi làm việc chật hẹp, thiếu dưỡng khí, công việc thủ công, rất nặng </w:t>
            </w:r>
            <w:r>
              <w:rPr>
                <w:rFonts w:cs="Arial" w:ascii="Arial" w:hAnsi="Arial"/>
                <w:position w:val="2"/>
                <w:sz w:val="20"/>
              </w:rPr>
              <w:t>nhọc, nguy hiểm, chịu tác động của bụi, ồn, CO</w:t>
            </w:r>
            <w:r>
              <w:rPr>
                <w:rFonts w:cs="Arial" w:ascii="Arial" w:hAnsi="Arial"/>
                <w:sz w:val="20"/>
                <w:vertAlign w:val="subscript"/>
              </w:rPr>
              <w:t>2</w:t>
            </w:r>
            <w:r>
              <w:rPr>
                <w:rFonts w:cs="Arial" w:ascii="Arial" w:hAnsi="Arial"/>
                <w:position w:val="2"/>
                <w:sz w:val="20"/>
              </w:rPr>
              <w:t>.</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nghiền, trộn, đóng gói,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độc hại, nguy hiểm, thường xuyên tiếp xúc với nhiệt độ cao, </w:t>
            </w:r>
            <w:r>
              <w:rPr>
                <w:rFonts w:cs="Arial" w:ascii="Arial" w:hAnsi="Arial"/>
                <w:position w:val="2"/>
                <w:sz w:val="20"/>
              </w:rPr>
              <w:t>ồn, bụi và hóa chất độc (TNT, Cl</w:t>
            </w:r>
            <w:r>
              <w:rPr>
                <w:rFonts w:cs="Arial" w:ascii="Arial" w:hAnsi="Arial"/>
                <w:sz w:val="20"/>
                <w:vertAlign w:val="subscript"/>
              </w:rPr>
              <w:t>2</w:t>
            </w:r>
            <w:r>
              <w:rPr>
                <w:rFonts w:cs="Arial" w:ascii="Arial" w:hAnsi="Arial"/>
                <w:position w:val="2"/>
                <w:sz w:val="20"/>
              </w:rPr>
              <w:t>, Licacmon...).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xúc dung tích gầu từ 8m</w:t>
            </w:r>
            <w:r>
              <w:rPr>
                <w:rFonts w:cs="Arial" w:ascii="Arial" w:hAnsi="Arial"/>
                <w:sz w:val="20"/>
                <w:vertAlign w:val="superscript"/>
              </w:rPr>
              <w:t>3</w:t>
            </w:r>
            <w:r>
              <w:rPr>
                <w:rFonts w:cs="Arial" w:ascii="Arial" w:hAnsi="Arial"/>
                <w:sz w:val="20"/>
              </w:rPr>
              <w:t xml:space="preserve"> trở lên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bụi, ồn và rung vượt tiêu chuẩn cho phép nhiều lần.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Đội viên cứu hộ mỏ.</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Nghề đặc biệt nguy hiểm.</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quặng kim loại màu bằng phương pháp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Nơi làm việc chật hẹp, thiếu dưỡng khí, ẩm ướt, công việc thủ công, rất </w:t>
            </w:r>
            <w:r>
              <w:rPr>
                <w:rFonts w:cs="Arial" w:ascii="Arial" w:hAnsi="Arial"/>
                <w:position w:val="2"/>
                <w:sz w:val="20"/>
              </w:rPr>
              <w:t>nặng nhọc, nguy hiểm, chịu tác động của bụi, ồn, khí CO</w:t>
            </w:r>
            <w:r>
              <w:rPr>
                <w:rFonts w:cs="Arial" w:ascii="Arial" w:hAnsi="Arial"/>
                <w:sz w:val="20"/>
              </w:rPr>
              <w:t>2</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các thiết bị công nghệ luyện kim bằng phương pháp thủy, hỏa luyện (đồng, kẽm, thiếc, Titan, Crom, Vonfram,...).</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nhiệt độ cao, bụi, asen, hơi khí độc, hóa chất.</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khai thác đá bằng búa máy cầm tay</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các sườn núi đá, công việc nặng nhọc, nguy hiểm ảnh hưởng của bụi, ồn và rung rất lớn.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khoan xoay cầu, khoan búa ép hơi</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ngoài trời, nguy hiểm, tiếp xúc thường xuyên với ồn cao và bụi vượt tiêu chuẩn cho phép rất nhiều lần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cơ điện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nguy hiểm, tư thế lao động gò bó, chịu tác động của ồn, bụi than.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trạm quạt khí nén, điện, diezel, trạm sạc ắc quy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nguy hiểm, thiếu dưỡng khí, chịu tác động của ồn, bụi và nóng.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Thợ sắt, thợ thoát nước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thủ công, nặng nhọc, nguy hiểm, chịu tác động của bụi, ồn và </w:t>
            </w:r>
            <w:r>
              <w:rPr>
                <w:rFonts w:cs="Arial" w:ascii="Arial" w:hAnsi="Arial"/>
                <w:position w:val="2"/>
                <w:sz w:val="20"/>
              </w:rPr>
              <w:t>CO</w:t>
            </w:r>
            <w:r>
              <w:rPr>
                <w:rFonts w:cs="Arial" w:ascii="Arial" w:hAnsi="Arial"/>
                <w:sz w:val="20"/>
                <w:vertAlign w:val="subscript"/>
              </w:rPr>
              <w:t>2</w:t>
            </w:r>
            <w:r>
              <w:rPr>
                <w:rFonts w:cs="Arial" w:ascii="Arial" w:hAnsi="Arial"/>
                <w:position w:val="2"/>
                <w:sz w:val="20"/>
              </w:rPr>
              <w:t>.</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phụ lái đầu máy xe lửa chở than.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chịu tác động của ồn, rung và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tải than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nguy hiểm, chịu tác động của ồn, bụi và nóng.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Đo khí, đo gió, trực cửa gió, trắc địa, KCS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tư thế lao động gò bó, ảnh hưởng của ồn, nóng,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Chỉ đạo kỹ thuật trực tiếp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Giải quyết nhiều công việc phức tạp, nơi làm việc nóng, bụi và nguy hiểm.</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mìn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độc hại, nguy hiểm, ảnh hưởng của ồn, nóng và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Lấy mẫu, hoá nghiệm phân tích than.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bụi, CO và các hóa chất độc khác.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và sửa chữa đường mỏ</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nóng, bụi và ồn.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khoan super, khoan sông đơ, khoan đập cáp trên các mỏ lộ thiên.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bụi, ồn và rung lớn.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Bắn mìn lộ thiên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nguy hiểm, chịu tác động của ồn, bụi và khí NO</w:t>
            </w:r>
            <w:r>
              <w:rPr>
                <w:rFonts w:cs="Arial" w:ascii="Arial" w:hAnsi="Arial"/>
                <w:sz w:val="20"/>
              </w:rPr>
              <w:t>2</w:t>
            </w:r>
            <w:r>
              <w:rPr>
                <w:rFonts w:cs="Arial" w:ascii="Arial" w:hAnsi="Arial"/>
                <w:position w:val="2"/>
                <w:sz w:val="20"/>
              </w:rPr>
              <w:t>.</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đá thủ công.</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nguy hiểm, chịu tác động của nóng, bụi và ồn, dễ mắc bệnh nghề nghiệp.</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phụ xe, áp tải xe chở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độc hại, nguy hiểm, chịu tác động cả bụi, ồn và rung.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Thuyền viên, kỹ thuật viên, thợ máy tàu vận tải thủy chở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độc hại, nguy hiểm, chịu tác động của sóng nước, ồn và rung.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quản, bốc xếp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nguy hiểm, chịu tác động của bụi, khí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Làm việc ngoài trời, nguy hiểm, chịu tác động của ồn, bụi và NO</w:t>
            </w:r>
            <w:r>
              <w:rPr>
                <w:rFonts w:cs="Arial" w:ascii="Arial" w:hAnsi="Arial"/>
                <w:sz w:val="20"/>
              </w:rPr>
              <w:t>2</w:t>
            </w:r>
            <w:r>
              <w:rPr>
                <w:rFonts w:cs="Arial" w:ascii="Arial" w:hAnsi="Arial"/>
                <w:position w:val="2"/>
                <w:sz w:val="20"/>
              </w:rPr>
              <w:t>.</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Bắn mìn để khai thác cao lanh</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Làm việc ngoài trời nặng nhọc, nguy hiểm; chịu tác động của tiếng ồn, </w:t>
            </w:r>
            <w:r>
              <w:rPr>
                <w:rFonts w:cs="Arial" w:ascii="Arial" w:hAnsi="Arial"/>
                <w:position w:val="2"/>
                <w:sz w:val="20"/>
              </w:rPr>
              <w:t>bụi đất đá có hàm lượng SiO</w:t>
            </w:r>
            <w:r>
              <w:rPr>
                <w:rFonts w:cs="Arial" w:ascii="Arial" w:hAnsi="Arial"/>
                <w:sz w:val="20"/>
              </w:rPr>
              <w:t xml:space="preserve">2 </w:t>
            </w:r>
            <w:r>
              <w:rPr>
                <w:rFonts w:cs="Arial" w:ascii="Arial" w:hAnsi="Arial"/>
                <w:position w:val="2"/>
                <w:sz w:val="20"/>
              </w:rPr>
              <w:t>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Rèn búa máy từ 1 tấn trở lên.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nhiệt độ cao, rung động lớn và tiếng ồn vượt tiêu chuẩn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Chỉ đạo sản xuất trực tiếp trong hầm lò (quản đốc, phó quản đốc, đội trưởng lò, lò trưởng).</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Giải quyết nhiều công việc phức tạp; nơi làm việc chật hẹp, thiếu dưỡng </w:t>
            </w:r>
            <w:r>
              <w:rPr>
                <w:rFonts w:cs="Arial" w:ascii="Arial" w:hAnsi="Arial"/>
                <w:position w:val="2"/>
                <w:sz w:val="20"/>
              </w:rPr>
              <w:t>khí, chịu tác động của bụi, ồn, khí CO</w:t>
            </w:r>
            <w:r>
              <w:rPr>
                <w:rFonts w:cs="Arial" w:ascii="Arial" w:hAnsi="Arial"/>
                <w:sz w:val="20"/>
              </w:rPr>
              <w:t>2.</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quặng kim loại màu bằng phương pháp lộ thiên, bán lộ thiên.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nóng, thường xuyên tiếp xúc với bụi độc, thiếu dưỡng khí.</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các thiết bị tuyển quặng kim loại màu bằng phương pháp tuyển nổi, tuyển trọng lực, tuyển từ (hóa, tách, ngâm, chiết,...)</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tiếng ồn cao, bụi, độc hóa chất, asen, oxit kim loại...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các thiết bị phụ trợ trong công nghệ luyện kim (đồng, kẽm, thiếc, Vonfram, Titan, Crom,...) bằng phương pháp thủy, hỏa luyện.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nhiệt độ cao, asen, khí độc, hóa chất.</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công nhân giám sát an toàn trong hầm lò; công nhân vận hành, sửa chữa các thiết bị trong hầm lò; vận hành và phụ tàu điện, tàu ắc quy trong hầm lò; vận hành, sửa chữa, nạp ắc quy trong hầm lò; nghiệm thu các sản phẩm trong hầm lò; thủ kho các loại trong hầm lò; bảo vệ kho trong hầm lò; quét dọn hầm vệ sinh, nạo vét bùn trong hầm lò; vận chuyển vật liệu trong hầm lò; trực gác tín hiệu trong hầm lò; phục vụ bồi dưỡng trong hầm lò; lắp đặt, sửa chữa hệ thống thông tin liên lạc trong hầm lò; vận hành trạm mạng trong hầm lò; trực gác cửa gió trong hầm lò; đo khí, đo gió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Nơi làm việc chật hẹp, nguy hiểm, tư thế lao động gò bó, chịu tác động </w:t>
            </w:r>
            <w:r>
              <w:rPr>
                <w:rFonts w:cs="Arial" w:ascii="Arial" w:hAnsi="Arial"/>
                <w:position w:val="2"/>
                <w:sz w:val="20"/>
              </w:rPr>
              <w:t>của ồn, bụi than và khí CO</w:t>
            </w:r>
            <w:r>
              <w:rPr>
                <w:rFonts w:cs="Arial" w:ascii="Arial" w:hAnsi="Arial"/>
                <w:sz w:val="20"/>
              </w:rPr>
              <w:t>2</w:t>
            </w:r>
            <w:r>
              <w:rPr>
                <w:rFonts w:cs="Arial" w:ascii="Arial" w:hAnsi="Arial"/>
                <w:position w:val="2"/>
                <w:sz w:val="20"/>
              </w:rPr>
              <w:t>.</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điện phân (chăm sóc, ra vào các tấm dương cực, âm cực, bùn...), sản xuất đồng thỏi.</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nhiệt độ cao, bụi, nhiều loại hơi khí độc, nguy cơ bị bỏng hơi axit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Thao tác xử lý bùn điện phân, thu hồi kim loại quý trong sản xuất kim loại màu.</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nhiệt độ cao, asen, khí độc, oxit kim loại...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lò nấu luyện sản xuất kim loại màu.</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nhiệt độ cao, asen, khí độc, oxit kim loại...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trong sản xuất kim loại màu</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nóng, thường xuyên tiếp xúc với bụi độc và các hơi khí độc, dung môi khác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trộn, đổ bê tông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thiếu dưỡng khí, công việc thủ công nặng nhọc, tư thế lao động gò bó, chịu tác động của ồn, nóng,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khí mỏ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hầm lò, nơi làm việc chật hẹp, nguy hiểm, thiếu dưỡng khí, tư thế lao động gò bó, chịu tác động của ồn, nóng,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gạt, ủi có công suất từ 180 CV trở lên.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bó,chịu tác động của bụi, ồn cao và rung mạnh.</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gia nhiệt ống chùm tiền khử silic, bồn kiềm, khử silic nhà máy Alumin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nhiệt độ cao, tiếp xúc hơi kiềm và nguồn phóng xạ; tiếng ồn vượt chỉ tiêu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gia nhiệt ống chùm khu vực hòa tách; tách hơi nhà máy Alumin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nhiệt độ cao, tiếp xúc hơi kiềm và nguồn phóng xạ; tiếng ồn vượt chỉ tiêu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khu vực lọc hydrat và nung Alumin.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chịu tác động của búc xạ nhiệt, khí CO; tiếng ồn, rung vượt chỉ tiêu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khí hóa than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tác động nghiệt độ, nóng, ồn, rung, bụi, khí H</w:t>
            </w:r>
            <w:r>
              <w:rPr>
                <w:rFonts w:cs="Arial" w:ascii="Arial" w:hAnsi="Arial"/>
                <w:sz w:val="20"/>
                <w:vertAlign w:val="subscript"/>
              </w:rPr>
              <w:t>2</w:t>
            </w:r>
            <w:r>
              <w:rPr>
                <w:rFonts w:cs="Arial" w:ascii="Arial" w:hAnsi="Arial"/>
                <w:position w:val="2"/>
                <w:sz w:val="20"/>
              </w:rPr>
              <w:t>; CO; CO</w:t>
            </w:r>
            <w:r>
              <w:rPr>
                <w:rFonts w:cs="Arial" w:ascii="Arial" w:hAnsi="Arial"/>
                <w:sz w:val="20"/>
                <w:vertAlign w:val="subscript"/>
              </w:rPr>
              <w:t>2</w:t>
            </w:r>
            <w:r>
              <w:rPr>
                <w:rFonts w:cs="Arial" w:ascii="Arial" w:hAnsi="Arial"/>
                <w:position w:val="2"/>
                <w:sz w:val="20"/>
              </w:rPr>
              <w:t xml:space="preserve"> cao.</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bơm tuyển quặng sắt trong hầm</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hầm sâu, lầy lội, chật hẹp, thiếu ánh sáng, ảnh hưởng của tiếng ồn.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sàng quay to tuyển quặng sắt.</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sàn cao, chịu tác động của tiếng ồn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to tuyển quặng sắt.</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hầm sâu, chật hẹp, lầy lội, thiếu ánh sáng, ảnh hưởng của ồn.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tuyển quặng sắt hầm ngầm</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rPr>
            </w:pPr>
            <w:r>
              <w:rPr>
                <w:rFonts w:cs="Arial" w:ascii="Arial" w:hAnsi="Arial"/>
                <w:sz w:val="20"/>
              </w:rPr>
              <w:t>Công việc nặng nhọc, ồn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sàng rung tuyển quặng sắt</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của tiếng ồn và rất rung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bi tuyển quặng</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điều kiện lầy lội ẩm ướt, tiếng ồn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vừa tuyển quặng.</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tiếng ồn cao. Làm việc trên sàn, đi lại liên tục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súng bắn nước tuyển quặng</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chật hẹp, ẩm ướt, tiếng ồn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cơ điện trên các mỏ lộ thiên.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chịu tác động của ồn, dầu mỡ và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bơm nước dưới moong</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rung và nóng.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Sàng tuyển thủ công, khai thác than thủ công ở mỏ lộ thiên.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làm ngoài trời, chịu khai thác than thủ tác động của ồn,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máy nghiền, sàng than, đá; chọc máng than, chọc máng quang lật điện, tời gầm sàng.</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 rung và bụi vượt tiêu chuẩn cho phép nhiều lần.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vệ, giao nhận, thủ kho, phụ kho xí nghiệp sản xuất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nguy hiểm, kém thông thoáng, chịu tác động của khí, bụi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Thí nghiệm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và bụi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trục bốc dỡ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hóa chất và bụi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cơ điện các thiết bị sản xuất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chịu tác động của xăng, dầu, hóa chất và bụi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xí nghiệp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năng nhọc, chịu tác động sản xuất của hóa chất và bụi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chỉ đạo sản xuất và kiểm tra chất lượng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và bụi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gạt,ủi công suất dưới 180 CV</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bụi, ồn và rung.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xúc dung tích gầu dưới 4 m</w:t>
            </w:r>
            <w:r>
              <w:rPr>
                <w:rFonts w:cs="Arial" w:ascii="Arial" w:hAnsi="Arial"/>
                <w:sz w:val="20"/>
                <w:vertAlign w:val="superscript"/>
              </w:rPr>
              <w:t>3</w:t>
            </w:r>
            <w:r>
              <w:rPr>
                <w:rFonts w:cs="Arial" w:ascii="Arial" w:hAnsi="Arial"/>
                <w:sz w:val="20"/>
              </w:rPr>
              <w:t>.</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bụi, ồn và rung.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sàng đá.</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ồn, rung và bụi nồng độ rất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vận tải chở than, đá trong khu khai thác mỏ</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hiểm,chịu tác động của rung, ồn và bụi vượt tiêu chuẩn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Quấn ống giấy bao gói vật liệu nổ.</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hóa chất độc trong suốt ca làm việc.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cao lanh thủ công tại mỏ lộ thiên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Làm việc ngoài trời thủ công, nặng nhọc; chịu tác động của nhiệt độ </w:t>
            </w:r>
            <w:r>
              <w:rPr>
                <w:rFonts w:cs="Arial" w:ascii="Arial" w:hAnsi="Arial"/>
                <w:position w:val="2"/>
                <w:sz w:val="20"/>
              </w:rPr>
              <w:t>nóng, lạnh, gió chênh cao ở mong sâu và bụi đá có hàm lượng SiO</w:t>
            </w:r>
            <w:r>
              <w:rPr>
                <w:rFonts w:cs="Arial" w:ascii="Arial" w:hAnsi="Arial"/>
                <w:sz w:val="20"/>
              </w:rPr>
              <w:t xml:space="preserve">2 </w:t>
            </w:r>
            <w:r>
              <w:rPr>
                <w:rFonts w:cs="Arial" w:ascii="Arial" w:hAnsi="Arial"/>
                <w:position w:val="2"/>
                <w:sz w:val="20"/>
              </w:rPr>
              <w:t>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cao lanh thủ công</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ngoài trời nặng nhọc, thủ công, đơn điệu; chịu tác động của bụi</w:t>
            </w:r>
            <w:r>
              <w:rPr>
                <w:rFonts w:cs="Arial" w:ascii="Arial" w:hAnsi="Arial"/>
                <w:position w:val="2"/>
                <w:sz w:val="20"/>
              </w:rPr>
              <w:t xml:space="preserve"> đất đá có hàm lượng SiO</w:t>
            </w:r>
            <w:r>
              <w:rPr>
                <w:rFonts w:cs="Arial" w:ascii="Arial" w:hAnsi="Arial"/>
                <w:sz w:val="20"/>
              </w:rPr>
              <w:t xml:space="preserve">2 </w:t>
            </w:r>
            <w:r>
              <w:rPr>
                <w:rFonts w:cs="Arial" w:ascii="Arial" w:hAnsi="Arial"/>
                <w:position w:val="2"/>
                <w:sz w:val="20"/>
              </w:rPr>
              <w:t>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26</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cầu poóc-tích, máy bốc rót than nhà máy sàng tuy</w:t>
            </w:r>
            <w:r>
              <w:rPr>
                <w:rFonts w:cs="Arial" w:ascii="Arial" w:hAnsi="Arial"/>
                <w:sz w:val="20"/>
                <w:szCs w:val="20"/>
                <w:lang w:val="en-US"/>
              </w:rPr>
              <w:t>ể</w:t>
            </w:r>
            <w:r>
              <w:rPr>
                <w:rFonts w:cs="Arial" w:ascii="Arial" w:hAnsi="Arial"/>
                <w:sz w:val="20"/>
                <w:szCs w:val="20"/>
              </w:rPr>
              <w:t>n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Làm việc trên cao, chịu tác động của nắng, nóng và bụi; căng thẳng thần kinh tâm lý.</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27</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toa xe tự lật nhà máy sàng tuy</w:t>
            </w:r>
            <w:r>
              <w:rPr>
                <w:rFonts w:cs="Arial" w:ascii="Arial" w:hAnsi="Arial"/>
                <w:sz w:val="20"/>
                <w:szCs w:val="20"/>
                <w:lang w:val="en-US"/>
              </w:rPr>
              <w:t>ể</w:t>
            </w:r>
            <w:r>
              <w:rPr>
                <w:rFonts w:cs="Arial" w:ascii="Arial" w:hAnsi="Arial"/>
                <w:sz w:val="20"/>
                <w:szCs w:val="20"/>
              </w:rPr>
              <w:t>n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Làm việc ngoài trời, chịu tác động của nắng, nóng, bụi than vượt tiêu chu</w:t>
            </w:r>
            <w:r>
              <w:rPr>
                <w:rFonts w:cs="Arial" w:ascii="Arial" w:hAnsi="Arial"/>
                <w:sz w:val="20"/>
                <w:szCs w:val="20"/>
                <w:lang w:val="en-US"/>
              </w:rPr>
              <w:t>ẩ</w:t>
            </w:r>
            <w:r>
              <w:rPr>
                <w:rFonts w:cs="Arial" w:ascii="Arial" w:hAnsi="Arial"/>
                <w:sz w:val="20"/>
                <w:szCs w:val="20"/>
              </w:rPr>
              <w:t>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28</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Sửa chữa cơ điện trong nhà máy sàng tuyển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tư th</w:t>
            </w:r>
            <w:r>
              <w:rPr>
                <w:rFonts w:cs="Arial" w:ascii="Arial" w:hAnsi="Arial"/>
                <w:sz w:val="20"/>
                <w:szCs w:val="20"/>
                <w:lang w:val="en-US"/>
              </w:rPr>
              <w:t>ế</w:t>
            </w:r>
            <w:r>
              <w:rPr>
                <w:rFonts w:cs="Arial" w:ascii="Arial" w:hAnsi="Arial"/>
                <w:sz w:val="20"/>
                <w:szCs w:val="20"/>
              </w:rPr>
              <w:t xml:space="preserve"> lao động gò bó; ti</w:t>
            </w:r>
            <w:r>
              <w:rPr>
                <w:rFonts w:cs="Arial" w:ascii="Arial" w:hAnsi="Arial"/>
                <w:sz w:val="20"/>
                <w:szCs w:val="20"/>
                <w:lang w:val="en-US"/>
              </w:rPr>
              <w:t>ế</w:t>
            </w:r>
            <w:r>
              <w:rPr>
                <w:rFonts w:cs="Arial" w:ascii="Arial" w:hAnsi="Arial"/>
                <w:sz w:val="20"/>
                <w:szCs w:val="20"/>
              </w:rPr>
              <w:t>p xúc thường xuyên với dầu mỡ, bụi than, nhiệt độ cao, rung và ti</w:t>
            </w:r>
            <w:r>
              <w:rPr>
                <w:rFonts w:cs="Arial" w:ascii="Arial" w:hAnsi="Arial"/>
                <w:sz w:val="20"/>
                <w:szCs w:val="20"/>
                <w:lang w:val="en-US"/>
              </w:rPr>
              <w:t>ế</w:t>
            </w:r>
            <w:r>
              <w:rPr>
                <w:rFonts w:cs="Arial" w:ascii="Arial" w:hAnsi="Arial"/>
                <w:sz w:val="20"/>
                <w:szCs w:val="20"/>
              </w:rPr>
              <w:t>ng ồn vượt tiêu chu</w:t>
            </w:r>
            <w:r>
              <w:rPr>
                <w:rFonts w:cs="Arial" w:ascii="Arial" w:hAnsi="Arial"/>
                <w:sz w:val="20"/>
                <w:szCs w:val="20"/>
                <w:lang w:val="en-US"/>
              </w:rPr>
              <w:t>ẩ</w:t>
            </w:r>
            <w:r>
              <w:rPr>
                <w:rFonts w:cs="Arial" w:ascii="Arial" w:hAnsi="Arial"/>
                <w:sz w:val="20"/>
                <w:szCs w:val="20"/>
              </w:rPr>
              <w:t>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29</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Thay mỡ, bơm dầu ô trục các thi</w:t>
            </w:r>
            <w:r>
              <w:rPr>
                <w:rFonts w:cs="Arial" w:ascii="Arial" w:hAnsi="Arial"/>
                <w:sz w:val="20"/>
                <w:szCs w:val="20"/>
                <w:lang w:val="en-US"/>
              </w:rPr>
              <w:t>ế</w:t>
            </w:r>
            <w:r>
              <w:rPr>
                <w:rFonts w:cs="Arial" w:ascii="Arial" w:hAnsi="Arial"/>
                <w:sz w:val="20"/>
                <w:szCs w:val="20"/>
              </w:rPr>
              <w:t>t bị nhà máy sàng tuyển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ti</w:t>
            </w:r>
            <w:r>
              <w:rPr>
                <w:rFonts w:cs="Arial" w:ascii="Arial" w:hAnsi="Arial"/>
                <w:sz w:val="20"/>
                <w:szCs w:val="20"/>
                <w:lang w:val="en-US"/>
              </w:rPr>
              <w:t>ế</w:t>
            </w:r>
            <w:r>
              <w:rPr>
                <w:rFonts w:cs="Arial" w:ascii="Arial" w:hAnsi="Arial"/>
                <w:sz w:val="20"/>
                <w:szCs w:val="20"/>
              </w:rPr>
              <w:t>p xúc với dầu, mỡ; ảnh hưởng của môi trường nóng, ồn, rung và bụi than vượt tiêu chu</w:t>
            </w:r>
            <w:r>
              <w:rPr>
                <w:rFonts w:cs="Arial" w:ascii="Arial" w:hAnsi="Arial"/>
                <w:sz w:val="20"/>
                <w:szCs w:val="20"/>
                <w:lang w:val="en-US"/>
              </w:rPr>
              <w:t>ẩ</w:t>
            </w:r>
            <w:r>
              <w:rPr>
                <w:rFonts w:cs="Arial" w:ascii="Arial" w:hAnsi="Arial"/>
                <w:sz w:val="20"/>
                <w:szCs w:val="20"/>
              </w:rPr>
              <w:t>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30</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B</w:t>
            </w:r>
            <w:r>
              <w:rPr>
                <w:rFonts w:cs="Arial" w:ascii="Arial" w:hAnsi="Arial"/>
                <w:sz w:val="20"/>
                <w:szCs w:val="20"/>
                <w:lang w:val="en-US"/>
              </w:rPr>
              <w:t>ẩ</w:t>
            </w:r>
            <w:r>
              <w:rPr>
                <w:rFonts w:cs="Arial" w:ascii="Arial" w:hAnsi="Arial"/>
                <w:sz w:val="20"/>
                <w:szCs w:val="20"/>
              </w:rPr>
              <w:t>y xe, chèn xe trong gầm nhà sàng tuyển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nguy hi</w:t>
            </w:r>
            <w:r>
              <w:rPr>
                <w:rFonts w:cs="Arial" w:ascii="Arial" w:hAnsi="Arial"/>
                <w:sz w:val="20"/>
                <w:szCs w:val="20"/>
                <w:lang w:val="en-US"/>
              </w:rPr>
              <w:t>ể</w:t>
            </w:r>
            <w:r>
              <w:rPr>
                <w:rFonts w:cs="Arial" w:ascii="Arial" w:hAnsi="Arial"/>
                <w:sz w:val="20"/>
                <w:szCs w:val="20"/>
              </w:rPr>
              <w:t>m; chịu tác động của môi trường nóng, ồn, rung và bụi than vượt tiêu chu</w:t>
            </w:r>
            <w:r>
              <w:rPr>
                <w:rFonts w:cs="Arial" w:ascii="Arial" w:hAnsi="Arial"/>
                <w:sz w:val="20"/>
                <w:szCs w:val="20"/>
                <w:lang w:val="en-US"/>
              </w:rPr>
              <w:t>ẩ</w:t>
            </w:r>
            <w:r>
              <w:rPr>
                <w:rFonts w:cs="Arial" w:ascii="Arial" w:hAnsi="Arial"/>
                <w:sz w:val="20"/>
                <w:szCs w:val="20"/>
              </w:rPr>
              <w:t>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31</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Xúc dọn thủ công than và tạp chất trên tàu, xà lan, băng truy</w:t>
            </w:r>
            <w:r>
              <w:rPr>
                <w:rFonts w:cs="Arial" w:ascii="Arial" w:hAnsi="Arial"/>
                <w:sz w:val="20"/>
                <w:szCs w:val="20"/>
                <w:lang w:val="en-US"/>
              </w:rPr>
              <w:t>ề</w:t>
            </w:r>
            <w:r>
              <w:rPr>
                <w:rFonts w:cs="Arial" w:ascii="Arial" w:hAnsi="Arial"/>
                <w:sz w:val="20"/>
                <w:szCs w:val="20"/>
              </w:rPr>
              <w:t>n tải và trong nhà máy sàng tuyển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chịu tác động của môi trường nóng, ồn, rung và bụi than vượt tiêu chu</w:t>
            </w:r>
            <w:r>
              <w:rPr>
                <w:rFonts w:cs="Arial" w:ascii="Arial" w:hAnsi="Arial"/>
                <w:sz w:val="20"/>
                <w:szCs w:val="20"/>
                <w:lang w:val="en-US"/>
              </w:rPr>
              <w:t>ẩ</w:t>
            </w:r>
            <w:r>
              <w:rPr>
                <w:rFonts w:cs="Arial" w:ascii="Arial" w:hAnsi="Arial"/>
                <w:sz w:val="20"/>
                <w:szCs w:val="20"/>
              </w:rPr>
              <w:t>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32</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Nhặt than, nhặt tạp chất trên băng chuy</w:t>
            </w:r>
            <w:r>
              <w:rPr>
                <w:rFonts w:cs="Arial" w:ascii="Arial" w:hAnsi="Arial"/>
                <w:sz w:val="20"/>
                <w:szCs w:val="20"/>
                <w:lang w:val="en-US"/>
              </w:rPr>
              <w:t>ề</w:t>
            </w:r>
            <w:r>
              <w:rPr>
                <w:rFonts w:cs="Arial" w:ascii="Arial" w:hAnsi="Arial"/>
                <w:sz w:val="20"/>
                <w:szCs w:val="20"/>
              </w:rPr>
              <w:t>n nhà máy sàng tuyển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đơn điệu; chịu tác động của môi trường nóng, ồn, rung và bụi than vượt tiêu chu</w:t>
            </w:r>
            <w:r>
              <w:rPr>
                <w:rFonts w:cs="Arial" w:ascii="Arial" w:hAnsi="Arial"/>
                <w:sz w:val="20"/>
                <w:szCs w:val="20"/>
                <w:lang w:val="en-US"/>
              </w:rPr>
              <w:t>ẩ</w:t>
            </w:r>
            <w:r>
              <w:rPr>
                <w:rFonts w:cs="Arial" w:ascii="Arial" w:hAnsi="Arial"/>
                <w:sz w:val="20"/>
                <w:szCs w:val="20"/>
              </w:rPr>
              <w:t>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33</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Dỡ tải than (chọc than, đô than, mở máng than...) trong nhà máy sàng tuyển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Chịu tác động của môi trường nóng, ồn, rung và bụi than vượt tiêu chu</w:t>
            </w:r>
            <w:r>
              <w:rPr>
                <w:rFonts w:cs="Arial" w:ascii="Arial" w:hAnsi="Arial"/>
                <w:sz w:val="20"/>
                <w:szCs w:val="20"/>
                <w:lang w:val="en-US"/>
              </w:rPr>
              <w:t>ẩ</w:t>
            </w:r>
            <w:r>
              <w:rPr>
                <w:rFonts w:cs="Arial" w:ascii="Arial" w:hAnsi="Arial"/>
                <w:sz w:val="20"/>
                <w:szCs w:val="20"/>
              </w:rPr>
              <w:t>n cho phép; công việc có y</w:t>
            </w:r>
            <w:r>
              <w:rPr>
                <w:rFonts w:cs="Arial" w:ascii="Arial" w:hAnsi="Arial"/>
                <w:sz w:val="20"/>
                <w:szCs w:val="20"/>
                <w:lang w:val="en-US"/>
              </w:rPr>
              <w:t>ế</w:t>
            </w:r>
            <w:r>
              <w:rPr>
                <w:rFonts w:cs="Arial" w:ascii="Arial" w:hAnsi="Arial"/>
                <w:sz w:val="20"/>
                <w:szCs w:val="20"/>
              </w:rPr>
              <w:t>u tố nguy hi</w:t>
            </w:r>
            <w:r>
              <w:rPr>
                <w:rFonts w:cs="Arial" w:ascii="Arial" w:hAnsi="Arial"/>
                <w:sz w:val="20"/>
                <w:szCs w:val="20"/>
                <w:lang w:val="en-US"/>
              </w:rPr>
              <w:t>ể</w:t>
            </w:r>
            <w:r>
              <w:rPr>
                <w:rFonts w:cs="Arial" w:ascii="Arial" w:hAnsi="Arial"/>
                <w:sz w:val="20"/>
                <w:szCs w:val="20"/>
              </w:rPr>
              <w:t>m.</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34</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Móc ngáo (móc cáp, móc xích) trong nhà máy sàng tuy</w:t>
            </w:r>
            <w:r>
              <w:rPr>
                <w:rFonts w:cs="Arial" w:ascii="Arial" w:hAnsi="Arial"/>
                <w:sz w:val="20"/>
                <w:szCs w:val="20"/>
                <w:lang w:val="en-US"/>
              </w:rPr>
              <w:t>ể</w:t>
            </w:r>
            <w:r>
              <w:rPr>
                <w:rFonts w:cs="Arial" w:ascii="Arial" w:hAnsi="Arial"/>
                <w:sz w:val="20"/>
                <w:szCs w:val="20"/>
              </w:rPr>
              <w:t>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đơn điệu; làm việc ngoài trời, chịu tác động của môi trường (nóng, lạnh, gió...) và bụi than vượt tiêu chu</w:t>
            </w:r>
            <w:r>
              <w:rPr>
                <w:rFonts w:cs="Arial" w:ascii="Arial" w:hAnsi="Arial"/>
                <w:sz w:val="20"/>
                <w:szCs w:val="20"/>
                <w:lang w:val="en-US"/>
              </w:rPr>
              <w:t>ẩ</w:t>
            </w:r>
            <w:r>
              <w:rPr>
                <w:rFonts w:cs="Arial" w:ascii="Arial" w:hAnsi="Arial"/>
                <w:sz w:val="20"/>
                <w:szCs w:val="20"/>
              </w:rPr>
              <w:t>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35</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Sửa chữa, bảo dưỡng các thi</w:t>
            </w:r>
            <w:r>
              <w:rPr>
                <w:rFonts w:cs="Arial" w:ascii="Arial" w:hAnsi="Arial"/>
                <w:sz w:val="20"/>
                <w:szCs w:val="20"/>
                <w:lang w:val="en-US"/>
              </w:rPr>
              <w:t>ế</w:t>
            </w:r>
            <w:r>
              <w:rPr>
                <w:rFonts w:cs="Arial" w:ascii="Arial" w:hAnsi="Arial"/>
                <w:sz w:val="20"/>
                <w:szCs w:val="20"/>
              </w:rPr>
              <w:t>t bị khai thác than (khoan, xúc, gạt, ủi...).</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tư th</w:t>
            </w:r>
            <w:r>
              <w:rPr>
                <w:rFonts w:cs="Arial" w:ascii="Arial" w:hAnsi="Arial"/>
                <w:sz w:val="20"/>
                <w:szCs w:val="20"/>
                <w:lang w:val="en-US"/>
              </w:rPr>
              <w:t>ế</w:t>
            </w:r>
            <w:r>
              <w:rPr>
                <w:rFonts w:cs="Arial" w:ascii="Arial" w:hAnsi="Arial"/>
                <w:sz w:val="20"/>
                <w:szCs w:val="20"/>
              </w:rPr>
              <w:t xml:space="preserve"> lao động gò bó; ti</w:t>
            </w:r>
            <w:r>
              <w:rPr>
                <w:rFonts w:cs="Arial" w:ascii="Arial" w:hAnsi="Arial"/>
                <w:sz w:val="20"/>
                <w:szCs w:val="20"/>
                <w:lang w:val="en-US"/>
              </w:rPr>
              <w:t>ế</w:t>
            </w:r>
            <w:r>
              <w:rPr>
                <w:rFonts w:cs="Arial" w:ascii="Arial" w:hAnsi="Arial"/>
                <w:sz w:val="20"/>
                <w:szCs w:val="20"/>
              </w:rPr>
              <w:t>p xúc với bụi b</w:t>
            </w:r>
            <w:r>
              <w:rPr>
                <w:rFonts w:cs="Arial" w:ascii="Arial" w:hAnsi="Arial"/>
                <w:sz w:val="20"/>
                <w:szCs w:val="20"/>
                <w:lang w:val="en-US"/>
              </w:rPr>
              <w:t>ẩ</w:t>
            </w:r>
            <w:r>
              <w:rPr>
                <w:rFonts w:cs="Arial" w:ascii="Arial" w:hAnsi="Arial"/>
                <w:sz w:val="20"/>
                <w:szCs w:val="20"/>
              </w:rPr>
              <w:t>n và dầu</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36</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Chỉ đạo sản xuất trực ti</w:t>
            </w:r>
            <w:r>
              <w:rPr>
                <w:rFonts w:cs="Arial" w:ascii="Arial" w:hAnsi="Arial"/>
                <w:sz w:val="20"/>
                <w:szCs w:val="20"/>
                <w:lang w:val="en-US"/>
              </w:rPr>
              <w:t>ế</w:t>
            </w:r>
            <w:r>
              <w:rPr>
                <w:rFonts w:cs="Arial" w:ascii="Arial" w:hAnsi="Arial"/>
                <w:sz w:val="20"/>
                <w:szCs w:val="20"/>
              </w:rPr>
              <w:t>p khai thác than lộ thiên và trong nhà máy sàng tuy</w:t>
            </w:r>
            <w:r>
              <w:rPr>
                <w:rFonts w:cs="Arial" w:ascii="Arial" w:hAnsi="Arial"/>
                <w:sz w:val="20"/>
                <w:szCs w:val="20"/>
                <w:lang w:val="en-US"/>
              </w:rPr>
              <w:t>ể</w:t>
            </w:r>
            <w:r>
              <w:rPr>
                <w:rFonts w:cs="Arial" w:ascii="Arial" w:hAnsi="Arial"/>
                <w:sz w:val="20"/>
                <w:szCs w:val="20"/>
              </w:rPr>
              <w:t>n (quản đốc, phó quản đốc, đội trưởng).</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Chịu tác động của môi trường nóng, ồn, rung và bụi than vượt tiêu chu</w:t>
            </w:r>
            <w:r>
              <w:rPr>
                <w:rFonts w:cs="Arial" w:ascii="Arial" w:hAnsi="Arial"/>
                <w:sz w:val="20"/>
                <w:szCs w:val="20"/>
                <w:lang w:val="en-US"/>
              </w:rPr>
              <w:t>ẩ</w:t>
            </w:r>
            <w:r>
              <w:rPr>
                <w:rFonts w:cs="Arial" w:ascii="Arial" w:hAnsi="Arial"/>
                <w:sz w:val="20"/>
                <w:szCs w:val="20"/>
              </w:rPr>
              <w:t>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37</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các thi</w:t>
            </w:r>
            <w:r>
              <w:rPr>
                <w:rFonts w:cs="Arial" w:ascii="Arial" w:hAnsi="Arial"/>
                <w:sz w:val="20"/>
                <w:szCs w:val="20"/>
                <w:lang w:val="en-US"/>
              </w:rPr>
              <w:t>ế</w:t>
            </w:r>
            <w:r>
              <w:rPr>
                <w:rFonts w:cs="Arial" w:ascii="Arial" w:hAnsi="Arial"/>
                <w:sz w:val="20"/>
                <w:szCs w:val="20"/>
              </w:rPr>
              <w:t>t bị tuyển than b</w:t>
            </w:r>
            <w:r>
              <w:rPr>
                <w:rFonts w:cs="Arial" w:ascii="Arial" w:hAnsi="Arial"/>
                <w:sz w:val="20"/>
                <w:szCs w:val="20"/>
                <w:lang w:val="en-US"/>
              </w:rPr>
              <w:t>ằ</w:t>
            </w:r>
            <w:r>
              <w:rPr>
                <w:rFonts w:cs="Arial" w:ascii="Arial" w:hAnsi="Arial"/>
                <w:sz w:val="20"/>
                <w:szCs w:val="20"/>
              </w:rPr>
              <w:t>ng phương pháp tuy</w:t>
            </w:r>
            <w:r>
              <w:rPr>
                <w:rFonts w:cs="Arial" w:ascii="Arial" w:hAnsi="Arial"/>
                <w:sz w:val="20"/>
                <w:szCs w:val="20"/>
                <w:lang w:val="en-US"/>
              </w:rPr>
              <w:t>ể</w:t>
            </w:r>
            <w:r>
              <w:rPr>
                <w:rFonts w:cs="Arial" w:ascii="Arial" w:hAnsi="Arial"/>
                <w:sz w:val="20"/>
                <w:szCs w:val="20"/>
              </w:rPr>
              <w:t>n n</w:t>
            </w:r>
            <w:r>
              <w:rPr>
                <w:rFonts w:cs="Arial" w:ascii="Arial" w:hAnsi="Arial"/>
                <w:sz w:val="20"/>
                <w:szCs w:val="20"/>
                <w:lang w:val="en-US"/>
              </w:rPr>
              <w:t>ổ</w:t>
            </w:r>
            <w:r>
              <w:rPr>
                <w:rFonts w:cs="Arial" w:ascii="Arial" w:hAnsi="Arial"/>
                <w:sz w:val="20"/>
                <w:szCs w:val="20"/>
              </w:rPr>
              <w:t>i, tuy</w:t>
            </w:r>
            <w:r>
              <w:rPr>
                <w:rFonts w:cs="Arial" w:ascii="Arial" w:hAnsi="Arial"/>
                <w:sz w:val="20"/>
                <w:szCs w:val="20"/>
                <w:lang w:val="en-US"/>
              </w:rPr>
              <w:t>ể</w:t>
            </w:r>
            <w:r>
              <w:rPr>
                <w:rFonts w:cs="Arial" w:ascii="Arial" w:hAnsi="Arial"/>
                <w:sz w:val="20"/>
                <w:szCs w:val="20"/>
              </w:rPr>
              <w:t>n từ trong nhà máy sàng tuyển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Thường xuyên chịu tác động ồn cao, bụi, độc hóa chất.</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38</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Vệ sinh công nghiệp trong các phân xưởng sửa chữa ô tô, thi</w:t>
            </w:r>
            <w:r>
              <w:rPr>
                <w:rFonts w:cs="Arial" w:ascii="Arial" w:hAnsi="Arial"/>
                <w:sz w:val="20"/>
                <w:szCs w:val="20"/>
                <w:lang w:val="en-US"/>
              </w:rPr>
              <w:t>ế</w:t>
            </w:r>
            <w:r>
              <w:rPr>
                <w:rFonts w:cs="Arial" w:ascii="Arial" w:hAnsi="Arial"/>
                <w:sz w:val="20"/>
                <w:szCs w:val="20"/>
              </w:rPr>
              <w:t>t bị khai thác mỏ.</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thủ công, chịu tác động của ồn, tiếp xúc dầu mỡ và chất thải công nghiệp.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39</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Bảo vệ tài nguyên, ranh giới mỏ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Làm việc ngoài trời, đi lại nhi</w:t>
            </w:r>
            <w:r>
              <w:rPr>
                <w:rFonts w:cs="Arial" w:ascii="Arial" w:hAnsi="Arial"/>
                <w:sz w:val="20"/>
                <w:szCs w:val="20"/>
                <w:lang w:val="en-US"/>
              </w:rPr>
              <w:t>ề</w:t>
            </w:r>
            <w:r>
              <w:rPr>
                <w:rFonts w:cs="Arial" w:ascii="Arial" w:hAnsi="Arial"/>
                <w:sz w:val="20"/>
                <w:szCs w:val="20"/>
              </w:rPr>
              <w:t>u, công việc nguy hi</w:t>
            </w:r>
            <w:r>
              <w:rPr>
                <w:rFonts w:cs="Arial" w:ascii="Arial" w:hAnsi="Arial"/>
                <w:sz w:val="20"/>
                <w:szCs w:val="20"/>
                <w:lang w:val="en-US"/>
              </w:rPr>
              <w:t>ể</w:t>
            </w:r>
            <w:r>
              <w:rPr>
                <w:rFonts w:cs="Arial" w:ascii="Arial" w:hAnsi="Arial"/>
                <w:sz w:val="20"/>
                <w:szCs w:val="20"/>
              </w:rPr>
              <w:t>m.</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40</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nhân nạp ắc quy, sửa chữa đèn lò; sửa chữa, cấp phát ắc quy, đèn lò.</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thủ công, thường xuyên tiếp xúc với chì và axít.</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41</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nhân sửa chữa máy bốc rót than nhà máy sàng tuyển than.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Làm việc trên cao, công việc nguy hiểm, tư th</w:t>
            </w:r>
            <w:r>
              <w:rPr>
                <w:rFonts w:cs="Arial" w:ascii="Arial" w:hAnsi="Arial"/>
                <w:sz w:val="20"/>
                <w:szCs w:val="20"/>
                <w:lang w:val="en-US"/>
              </w:rPr>
              <w:t>ế</w:t>
            </w:r>
            <w:r>
              <w:rPr>
                <w:rFonts w:cs="Arial" w:ascii="Arial" w:hAnsi="Arial"/>
                <w:sz w:val="20"/>
                <w:szCs w:val="20"/>
              </w:rPr>
              <w:t xml:space="preserve"> lao động gò bó.</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42</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Thủ kho vật liệu nổ công nghiệp.</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Làm việc ngoài lò, công việc nặng nhọc, nguy hiểm, tiếp xúc với hóa chất độc hại.</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43</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Chỉ đạo sản xuất trực tiếp khai thác bauxit lộ thiên và tuyển quặng bau xít (quản đốc, phó quản đốc, trưởng ca).</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Chịu tác động của môi trường nóng ồn, rung và bụi vượt chỉ tiêu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44</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băng tải vận chuyển quặng bauxit trong sản xuất Alumin.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chịu tác động của ồn, rung và bụi vượt tiêu chuẩn cho phép nhiều lần; vị trí làm việc chật hẹp.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45</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hệ thống bơm bùn tuyển quặng bauxit</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nơi làm việc lầy lội, ẩm ướt, chịu tác động của ồn, rung. Thường xuyên tiếp xúc với các loại axit, kiềm, xút....</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46</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Chỉ đạo sản xuất trực tiếp trong nhà máy Khí hóa than và sản xuất Alumin (quản đốc, phó quản đốc, trưởng ca).</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Chịu tác động hơi kiểm, ồn, rung và bụi vượt tiêu chuẩn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47</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hệ thống điều khiển trung tâm toàn nhà máy sản xuất alumin và tại các phân xưởng.</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Căng thẳng thần kinh, chịu tác động của tiếng ồn, rung.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48</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máy dỡ liệu; rải liệu quặng bauxít.</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đi lại thường xuyên, nơi làm việc chật hẹp, chịu tác động của tiếng ồn, bụi, rung vượt tiêu chuẩn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49</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các thiết bị khu vực lắng rửa bùn đỏ.</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lang w:val="en-US"/>
              </w:rPr>
            </w:pPr>
            <w:r>
              <w:rPr>
                <w:rFonts w:cs="Arial" w:ascii="Arial" w:hAnsi="Arial"/>
                <w:sz w:val="20"/>
                <w:szCs w:val="20"/>
              </w:rPr>
              <w:t>Chịu tác động hơi nóng, độ cao và nhiệt độ cao, tiếp xúc hơi kiềm và nguồn phóng xạ; tiếng ồn vượt chỉ tiêu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50</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các thiết bị khu vực kết tinh hydrat.</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Chịu tác động nhiệt độ cao, tiếp xúc hơi kiềm và nguồn phóng xạ; tiếng ồn vượt chỉ tiêu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51</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máy nghiền quặng bauxit</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nơi làm việc lầy lội, ẩm ướt, chịu tác động của ồn, rung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52</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hệ thống dỡ vôi, sữa vôi và tôi vôi, nhà máy Alumin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nơi làm việc chịu tác động của ồn, rung và bụi vượt chỉ tiêu cho phép; thường xuyên tiếp xúc với sữa vôi</w:t>
            </w:r>
          </w:p>
        </w:tc>
      </w:tr>
      <w:tr>
        <w:trPr/>
        <w:tc>
          <w:tcPr>
            <w:tcW w:w="394"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53</w:t>
            </w:r>
          </w:p>
        </w:tc>
        <w:tc>
          <w:tcPr>
            <w:tcW w:w="650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thiết bị nâng, hạ sản phẩm trong nhà máy Alumin</w:t>
            </w:r>
          </w:p>
        </w:tc>
        <w:tc>
          <w:tcPr>
            <w:tcW w:w="6063"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độc hại chịu tác động tiếng ồn, bụi vượt chỉ tiêu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54</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Sữa chữa các thiết bị điện, C&amp;I trong dây chuyền tuyển quặng và sản xuất Alumin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ảnh hưởng của tiếng ồn, rung và bụi, leo trèo làm việc nơi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55</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Sữa chữa bảo dưỡng các thiết bị cơ điện, cơ khí, cơ giới trong khai thác, tuyển quặng bauxit và sản xuất Alumin.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tiếp xúc với nóng, bụi, tiếng ồn vượt chỉ tiêu cho phép, tiếp xúc với dầu, mỡ.</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56</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băng tải cấp than nhà máy khí hóa than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hầm , chịu tác động của môi trường nóng, ồn, rung và bụi than vượt chỉ tiêu cho phép; công việc có yếu tổ nguy hiểm</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57</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các thiết bị hòa loãng xút, a xít và cô đặc hiệu chỉnh dung dịch.</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nhiệt độ cao, tiếp xúc hơi kiềm và nguồn phóng xạ; tiếng ồn vượt chỉ tiêu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58</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tháo lắp đường ống hồ bùn đỏ</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làm việc ngoài trời chịu tác động của hơi kiềm, bùn đỏ</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59</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đóng bao sản phẩm Hydrat và Alumin.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chịu tác động tiếng ồn, bụi vượt chỉ tiêu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60</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quạt khí, quạt gió trong sản xuất khí hóa than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tác động nghiệt độ, nóng, ồn, rung, bụi, khí H</w:t>
            </w:r>
            <w:r>
              <w:rPr>
                <w:rFonts w:cs="Arial" w:ascii="Arial" w:hAnsi="Arial"/>
                <w:sz w:val="20"/>
                <w:vertAlign w:val="subscript"/>
              </w:rPr>
              <w:t>2</w:t>
            </w:r>
            <w:r>
              <w:rPr>
                <w:rFonts w:cs="Arial" w:ascii="Arial" w:hAnsi="Arial"/>
                <w:position w:val="2"/>
                <w:sz w:val="20"/>
              </w:rPr>
              <w:t>; CO; CO</w:t>
            </w:r>
            <w:r>
              <w:rPr>
                <w:rFonts w:cs="Arial" w:ascii="Arial" w:hAnsi="Arial"/>
                <w:sz w:val="20"/>
                <w:vertAlign w:val="subscript"/>
              </w:rPr>
              <w:t>2</w:t>
            </w:r>
            <w:r>
              <w:rPr>
                <w:rFonts w:cs="Arial" w:ascii="Arial" w:hAnsi="Arial"/>
                <w:position w:val="2"/>
                <w:sz w:val="20"/>
              </w:rPr>
              <w:t xml:space="preserve">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61</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sát môi trường nhà máy Alumin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tiếp xúc trực tiếp với hóa chất tiếng ồn, bụi vượt chỉ tiêu cho phép; lấy mẫu tại các vị trí chật hẹp, hầm, cống nước thải.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62</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nhà máy Alumin</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lầy lội, ẩm ướt, chịu tác động của ồn, rung và bụi vượt tiêu chuẩn cho phép;</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63</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y tế trong hầm lò</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nguy hiểm, thiếu dưỡng khí, chịu tác động của ồn, bụi và nóng.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64</w:t>
            </w:r>
          </w:p>
        </w:tc>
        <w:tc>
          <w:tcPr>
            <w:tcW w:w="650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sàng tuyển - Vận hành hệ thống sấy than bùn kiểu thùng quay.</w:t>
            </w:r>
          </w:p>
        </w:tc>
        <w:tc>
          <w:tcPr>
            <w:tcW w:w="606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bụi, CO và các hóa chất độc khác.</w:t>
            </w:r>
          </w:p>
        </w:tc>
      </w:tr>
    </w:tbl>
    <w:p>
      <w:pPr>
        <w:pStyle w:val="BodyText"/>
        <w:spacing w:before="120" w:after="0"/>
        <w:rPr>
          <w:rFonts w:ascii="Arial" w:hAnsi="Arial" w:cs="Arial"/>
        </w:rPr>
      </w:pPr>
      <w:r>
        <w:rPr>
          <w:rFonts w:cs="Arial" w:ascii="Arial" w:hAnsi="Arial"/>
        </w:rPr>
      </w:r>
    </w:p>
    <w:p>
      <w:pPr>
        <w:pStyle w:val="ListParagraph"/>
        <w:tabs>
          <w:tab w:val="clear" w:pos="720"/>
          <w:tab w:val="left" w:pos="6457" w:leader="none"/>
        </w:tabs>
        <w:spacing w:before="120" w:after="0"/>
        <w:ind w:hanging="0" w:start="0" w:end="0"/>
        <w:jc w:val="center"/>
        <w:rPr>
          <w:rFonts w:ascii="Arial" w:hAnsi="Arial" w:cs="Arial"/>
          <w:b/>
          <w:sz w:val="20"/>
        </w:rPr>
      </w:pPr>
      <w:r>
        <w:rPr>
          <w:rFonts w:cs="Arial" w:ascii="Arial" w:hAnsi="Arial"/>
          <w:b/>
          <w:sz w:val="20"/>
        </w:rPr>
        <w:t xml:space="preserve">II. </w:t>
      </w:r>
      <w:r>
        <w:rPr/>
        <w:t>CƠ KHÍ, LUYỆN KIM</w:t>
      </w:r>
    </w:p>
    <w:tbl>
      <w:tblPr>
        <w:tblW w:w="5000" w:type="pct"/>
        <w:jc w:val="start"/>
        <w:tblInd w:w="-5" w:type="dxa"/>
        <w:tblLayout w:type="fixed"/>
        <w:tblCellMar>
          <w:top w:w="0" w:type="dxa"/>
          <w:start w:w="0" w:type="dxa"/>
          <w:bottom w:w="0" w:type="dxa"/>
          <w:end w:w="0" w:type="dxa"/>
        </w:tblCellMar>
      </w:tblPr>
      <w:tblGrid>
        <w:gridCol w:w="495"/>
        <w:gridCol w:w="6415"/>
        <w:gridCol w:w="6050"/>
      </w:tblGrid>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đỉnh lò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đỉnh lò rất nóng, công việc nặng nhọc, nguy hiểm</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chặn than cốc nóng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Làm việc trên cao rất nóng, nguy hiểm và ảnh hưởng của CO</w:t>
            </w:r>
            <w:r>
              <w:rPr>
                <w:rFonts w:cs="Arial" w:ascii="Arial" w:hAnsi="Arial"/>
                <w:sz w:val="20"/>
              </w:rPr>
              <w:t>2</w:t>
            </w:r>
            <w:r>
              <w:rPr>
                <w:rFonts w:cs="Arial" w:ascii="Arial" w:hAnsi="Arial"/>
                <w:position w:val="2"/>
                <w:sz w:val="20"/>
              </w:rPr>
              <w:t>, CO và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nóng lò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rất nóng, nguy hiểm tiếp xúc với khí CO,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nhiệt độ lò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gần lò luyện rất nóng, nguy hiểm, ảnh hưởng CO và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tống cốc, đập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thường xuyên với nhiệt độ cao, ảnh hưởng khí CO,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rót than trên đỉnh lò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Làm việc trên đỉnh lò rất nóng, nguy hiểm chịu tác động của CO</w:t>
            </w:r>
            <w:r>
              <w:rPr>
                <w:rFonts w:cs="Arial" w:ascii="Arial" w:hAnsi="Arial"/>
                <w:sz w:val="20"/>
              </w:rPr>
              <w:t xml:space="preserve">2 </w:t>
            </w:r>
            <w:r>
              <w:rPr>
                <w:rFonts w:cs="Arial" w:ascii="Arial" w:hAnsi="Arial"/>
                <w:position w:val="2"/>
                <w:sz w:val="20"/>
              </w:rPr>
              <w:t>và CO</w:t>
            </w:r>
            <w:r>
              <w:rPr>
                <w:rFonts w:cs="Arial" w:ascii="Arial" w:hAnsi="Arial"/>
                <w:sz w:val="20"/>
              </w:rPr>
              <w:t xml:space="preserve"> và bụi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Luyện Fero.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rất nóng, ảnh hưởng ồn, CO, CO</w:t>
            </w:r>
            <w:r>
              <w:rPr>
                <w:rFonts w:cs="Arial" w:ascii="Arial" w:hAnsi="Arial"/>
                <w:sz w:val="20"/>
              </w:rPr>
              <w:t xml:space="preserve">2 </w:t>
            </w:r>
            <w:r>
              <w:rPr>
                <w:rFonts w:cs="Arial" w:ascii="Arial" w:hAnsi="Arial"/>
                <w:position w:val="2"/>
                <w:sz w:val="20"/>
              </w:rPr>
              <w:t>và bụi nồng độ</w:t>
            </w:r>
            <w:r>
              <w:rPr>
                <w:rFonts w:cs="Arial" w:ascii="Arial" w:hAnsi="Arial"/>
                <w:sz w:val="20"/>
              </w:rPr>
              <w:t xml:space="preserve">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Đúc thỏi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nguy hiểm rất dễ bị cháy, bỏng, ảnh hưởng của nóng, ồn, CO, </w:t>
            </w:r>
            <w:r>
              <w:rPr>
                <w:rFonts w:cs="Arial" w:ascii="Arial" w:hAnsi="Arial"/>
                <w:position w:val="2"/>
                <w:sz w:val="20"/>
              </w:rPr>
              <w:t>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Phá, đầm tường, xây lò luyện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chật hẹp, ảnh hưởng của bụi, ồn cao và rung lớn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hồ cực điện;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Tiếp xúc thường xuyên với nóng, ồn, bụi nồng độ cao và các hóa chất độc </w:t>
            </w:r>
            <w:r>
              <w:rPr>
                <w:rFonts w:cs="Arial" w:ascii="Arial" w:hAnsi="Arial"/>
                <w:position w:val="2"/>
                <w:sz w:val="20"/>
              </w:rPr>
              <w:t>CO, CO</w:t>
            </w:r>
            <w:r>
              <w:rPr>
                <w:rFonts w:cs="Arial" w:ascii="Arial" w:hAnsi="Arial"/>
                <w:sz w:val="20"/>
              </w:rPr>
              <w:t>2</w:t>
            </w:r>
            <w:r>
              <w:rPr>
                <w:rFonts w:cs="Arial" w:ascii="Arial" w:hAnsi="Arial"/>
                <w:position w:val="2"/>
                <w:sz w:val="20"/>
              </w:rPr>
              <w:t>, Brai vượt tiêu chuẩn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Cán thép nóng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của rất nóng, bụi và ồn cao,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Luyện thép lò điện, lò bằng (trên 1 tấn)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rất nóng, bụi, ồn cao, ảnh hưởng của CO và CO</w:t>
            </w:r>
            <w:r>
              <w:rPr>
                <w:rFonts w:cs="Arial" w:ascii="Arial" w:hAnsi="Arial"/>
                <w:sz w:val="20"/>
              </w:rPr>
              <w:t>2</w:t>
            </w:r>
            <w:r>
              <w:rPr>
                <w:rFonts w:cs="Arial" w:ascii="Arial" w:hAnsi="Arial"/>
                <w:position w:val="2"/>
                <w:sz w:val="20"/>
              </w:rPr>
              <w:t>.</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Đúc nhôm, cán nhôm nóng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rất nóng và ồn vượt tiêu chuẩn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điện trong hầm tàu, hầm xà lan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Nơi làm việc chật hẹp, ẩm ướt, bẩn và thiếu dưỡng khí, tư thế làm việc gò </w:t>
            </w:r>
            <w:r>
              <w:rPr>
                <w:rFonts w:cs="Arial" w:ascii="Arial" w:hAnsi="Arial"/>
                <w:position w:val="2"/>
                <w:sz w:val="20"/>
              </w:rPr>
              <w:t>bó, chịu tác động của CO, CO</w:t>
            </w:r>
            <w:r>
              <w:rPr>
                <w:rFonts w:cs="Arial" w:ascii="Arial" w:hAnsi="Arial"/>
                <w:sz w:val="20"/>
              </w:rPr>
              <w:t>2</w:t>
            </w:r>
            <w:r>
              <w:rPr>
                <w:rFonts w:cs="Arial" w:ascii="Arial" w:hAnsi="Arial"/>
                <w:position w:val="2"/>
                <w:sz w:val="20"/>
              </w:rPr>
              <w:t>. MnO</w:t>
            </w:r>
            <w:r>
              <w:rPr>
                <w:rFonts w:cs="Arial" w:ascii="Arial" w:hAnsi="Arial"/>
                <w:sz w:val="20"/>
              </w:rPr>
              <w:t xml:space="preserve">2 </w:t>
            </w:r>
            <w:r>
              <w:rPr>
                <w:rFonts w:cs="Arial" w:ascii="Arial" w:hAnsi="Arial"/>
                <w:position w:val="2"/>
                <w:sz w:val="20"/>
              </w:rPr>
              <w:t>và ồn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trong nồi hơi xitéc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Nơi làm việc chật chội, thiếu ánh sáng, thiếu dưỡng khí, tư thế làm việc </w:t>
            </w:r>
            <w:r>
              <w:rPr>
                <w:rFonts w:cs="Arial" w:ascii="Arial" w:hAnsi="Arial"/>
                <w:position w:val="2"/>
                <w:sz w:val="20"/>
              </w:rPr>
              <w:t>gò bó, ảnh hưởng của khí hàn, tia hồ quang, CO,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Gõ rỉ trong hầm tàu, hầm xà lan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ẩm ướt, bẩn, từ thế gò bó, thiếu ánh sáng, thiếu dưỡng khí, chịu tác động của bụi nồng độ cao và rất ồn.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cát tẩy rỉ vỏ tàu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ngoài trời, công việc nặng nhọc, chịu tác động của ồn, rung lớn và bụi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Tẩy bavia bằng hơi 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liên tục của bụi, ồn rất cao và rung vượt tiêu chuẩn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hợp kim chì, thiếc đúc cut-xi-nê và các chi tiết đầu máy xe lửa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bức xạ nhiệt và hơi chì vượt tiêu chuẩn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Sơn chống gỉ trong hầm tàu, hầm xà lan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Nơi làm việc chật hẹp, thiếu ánh sáng, thiếu dưỡng khí, tư thế gò bó, chịu </w:t>
            </w:r>
            <w:r>
              <w:rPr>
                <w:rFonts w:cs="Arial" w:ascii="Arial" w:hAnsi="Arial"/>
                <w:position w:val="2"/>
                <w:sz w:val="20"/>
              </w:rPr>
              <w:t>tác động của CO</w:t>
            </w:r>
            <w:r>
              <w:rPr>
                <w:rFonts w:cs="Arial" w:ascii="Arial" w:hAnsi="Arial"/>
                <w:sz w:val="20"/>
              </w:rPr>
              <w:t>2</w:t>
            </w:r>
            <w:r>
              <w:rPr>
                <w:rFonts w:cs="Arial" w:ascii="Arial" w:hAnsi="Arial"/>
                <w:position w:val="2"/>
                <w:sz w:val="20"/>
              </w:rPr>
              <w:t>, tôluen và các hóa chất khác trong sơn.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Nung đá mài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thủ công, rất nóng, chịu tác động của CO,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Luyện Corindon sản xuất đá mài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nhiệt độ cao, bụi, ồn và khí CO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hợp kim chì, thiếc đúc các chi tiết toa xe lửa.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bức xạ nhiệt và hơi chì vượt tiêu chuẩn cho phép.</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đúc phôi nhôm, đồng để cán dây điện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nóng,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luyện ăngtimon bằng lò phản xạ</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Làm việc trong điều kiện nhiệt độ cao, tiếp xúc với As, CO, SiO</w:t>
            </w:r>
            <w:r>
              <w:rPr>
                <w:rFonts w:cs="Arial" w:ascii="Arial" w:hAnsi="Arial"/>
                <w:sz w:val="20"/>
              </w:rPr>
              <w:t>2</w:t>
            </w:r>
            <w:r>
              <w:rPr>
                <w:rFonts w:cs="Arial" w:ascii="Arial" w:hAnsi="Arial"/>
                <w:position w:val="2"/>
                <w:sz w:val="20"/>
              </w:rPr>
              <w:t>, Sb.</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luyện thiếc có Asen bằng lò phản xạ</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nhiệt độ cao, As, CO, SiO</w:t>
            </w:r>
            <w:r>
              <w:rPr>
                <w:rFonts w:cs="Arial" w:ascii="Arial" w:hAnsi="Arial"/>
                <w:sz w:val="20"/>
              </w:rPr>
              <w:t>2</w:t>
            </w:r>
            <w:r>
              <w:rPr>
                <w:rFonts w:cs="Arial" w:ascii="Arial" w:hAnsi="Arial"/>
                <w:position w:val="2"/>
                <w:sz w:val="20"/>
              </w:rPr>
              <w:t>, Sb.</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Thiêu khử khí asen, lưu huỳnh trong quặng thiếc, quặng ăngtimon.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nhiệt độ cao, As, CO, SiO</w:t>
            </w:r>
            <w:r>
              <w:rPr>
                <w:rFonts w:cs="Arial" w:ascii="Arial" w:hAnsi="Arial"/>
                <w:sz w:val="20"/>
              </w:rPr>
              <w:t>2</w:t>
            </w:r>
            <w:r>
              <w:rPr>
                <w:rFonts w:cs="Arial" w:ascii="Arial" w:hAnsi="Arial"/>
                <w:position w:val="2"/>
                <w:sz w:val="20"/>
              </w:rPr>
              <w:t>, chì và Sb.</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Luyện quặng chì.</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Làm việc trong điều kiện nhiệt độ cao, tiếp xúc với As, CO, SiO</w:t>
            </w:r>
            <w:r>
              <w:rPr>
                <w:rFonts w:cs="Arial" w:ascii="Arial" w:hAnsi="Arial"/>
                <w:sz w:val="20"/>
              </w:rPr>
              <w:t>2</w:t>
            </w:r>
            <w:r>
              <w:rPr>
                <w:rFonts w:cs="Arial" w:ascii="Arial" w:hAnsi="Arial"/>
                <w:position w:val="2"/>
                <w:sz w:val="20"/>
              </w:rPr>
              <w:t xml:space="preserve">, chì và </w:t>
            </w:r>
            <w:r>
              <w:rPr>
                <w:rFonts w:cs="Arial" w:ascii="Arial" w:hAnsi="Arial"/>
                <w:sz w:val="20"/>
              </w:rPr>
              <w:t>Sb.</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Tuyển nổi quặng kim loại mầu, thủy luyện kim loại (hoà, tách, ngâm, chiết)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hóa chất độc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CuSO</w:t>
            </w:r>
            <w:r>
              <w:rPr>
                <w:rFonts w:cs="Arial" w:ascii="Arial" w:hAnsi="Arial"/>
                <w:sz w:val="20"/>
              </w:rPr>
              <w:t>4</w:t>
            </w:r>
            <w:r>
              <w:rPr>
                <w:rFonts w:cs="Arial" w:ascii="Arial" w:hAnsi="Arial"/>
                <w:position w:val="2"/>
                <w:sz w:val="20"/>
              </w:rPr>
              <w:t>, ZnSO</w:t>
            </w:r>
            <w:r>
              <w:rPr>
                <w:rFonts w:cs="Arial" w:ascii="Arial" w:hAnsi="Arial"/>
                <w:sz w:val="20"/>
              </w:rPr>
              <w:t>4</w:t>
            </w:r>
            <w:r>
              <w:rPr>
                <w:rFonts w:cs="Arial" w:ascii="Arial" w:hAnsi="Arial"/>
                <w:position w:val="2"/>
                <w:sz w:val="20"/>
              </w:rPr>
              <w:t xml:space="preserve">, Clo và </w:t>
            </w:r>
            <w:r>
              <w:rPr>
                <w:rFonts w:cs="Arial" w:ascii="Arial" w:hAnsi="Arial"/>
                <w:sz w:val="20"/>
              </w:rPr>
              <w:t>Sb.</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luyện ZnO thành bột bằng lò phản xạ, lò quay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nhiệt độ cao, Pb, CO, ZnO.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chưa thiết bị thu bụi kim loại màu trong buồng bụi tĩnh điện ZnO.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điều kiện nhiệt độ vào, tiếp xúc với hơi chì,</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rót kim loại.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nóng và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Nung, đúc liên tục phôi cán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nhọc,chịu tác động của nóng, ồn,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lộ thiên quặng kim loại màu, Crôm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nặng nhọc, tư thế lao động gò bó, thiếu dưỡng khí, thường xuyên tiếp xúc với bụi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trộn quặng kim loại màu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tiếng ồn cao, bụi độc vượt tiêu chuẩn vệ sinh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Tuyển trọng lực quặng kim loại màu, Crôm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chịu tác động của Asen và các oxit kim loại.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cầu trục trong phân xưởng tuyển, luyện quặng và sản phẩm kim loại màu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nhiệt độ cao, bụi, hơi và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bao, bốc xếp quặng và sản phẩm kim loại màu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nặng nhọc, nơi làm việc lầy lội, chịu tác động của hóa chất độc trong quặng.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thủ công quặng kim loại màu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tiếp xúc với các chất độc như: asen, chì...</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sàn đúc luyện gang,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nhiệt độ cao và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trước lò luyện gang, thép,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rất nguy hiểm, chịu tác động của nóng, bụi, hơi và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hút khí (thượng thăng) nhà máy luyện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nhiệt độ cao, hơi khí độc và bụi vượt tiêu chuẩn vệ sinh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Chưng cất dầu cốc và các sản phẩm sau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và hóa chất dễ gây bệnh da nghề nghiệp.</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thải xỉ lò cao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rất nóng, bụi vượt tiêu chuẩn vệ sinh cho phép rất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sửa chữa lò nấu gang Quy bi lô</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rất nặng nhọc, chịu tác động của nhiệt độ cao, bụi, CO và CO</w:t>
            </w:r>
            <w:r>
              <w:rPr>
                <w:rFonts w:cs="Arial" w:ascii="Arial" w:hAnsi="Arial"/>
                <w:sz w:val="20"/>
              </w:rPr>
              <w:t>2</w:t>
            </w:r>
            <w:r>
              <w:rPr>
                <w:rFonts w:cs="Arial" w:ascii="Arial" w:hAnsi="Arial"/>
                <w:position w:val="2"/>
                <w:sz w:val="20"/>
              </w:rPr>
              <w:t>.</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bàn khuôn, cần nút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chịu tác động của nhiệt độ cao, hơi và khí độc.</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cầu trục nạp luyện thép Fero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nóng, ồn, bụi hỗn hợp, bụi Mn và CO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Nghiền, sàng, trộn vật liệu tường lò luyện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ồn và bụi nồng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bàn khuôn đúc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nóng, ồn, bụi nồng độ rất cao, công việc thủ công nặng nhọc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cán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nóng, ồn, CO và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sàng quặng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ảnh hưởng của tiếng ồn cao và MnO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cầu trục gian buồng cán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của nóng, ồn và rung lớn.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cầu trục gia công nguyên liệu luyện Fero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bụi, rung và ồn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Cắt đậu rót thép nóng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chội, nóng, bụi và ồn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Thải xỉ nóng lò luyện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Nơi làm việc rất bụi và nóng, ảnh hưởng của ồn, CO và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kỹ thuật thép cán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thường xuyên với ồn, nóng, CO và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loại thép phế để luyện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bẩn, ảnh hưởng của ồn và bụi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điện lò luyện thép, Fero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ảnh hưởng của nóng, bụi, ồn, CO, và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thùng rót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thủ công nặng nhọc, nóng, ảnh hưởng của ồn, CO và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quạt khí than lò luyện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nóng, bụi, CO và ồn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Cấp than mỡ vào băng tải ngầm luyện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ồn và bụi nồng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than mỡ lò luyện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tiếp xúc thường xuyên với ồn, bụi nồng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trộn than mỡ luyện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ảnh hưởng của ồn, bụi nồng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than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thường xuyên với nhiệt độ cao, ồn, CO và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Nhiệt luyện kim loại có dùng hóa chất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rất nóng, ảnh hưởng của bức xạ nhiệt CO, CO</w:t>
            </w:r>
            <w:r>
              <w:rPr>
                <w:rFonts w:cs="Arial" w:ascii="Arial" w:hAnsi="Arial"/>
                <w:sz w:val="20"/>
              </w:rPr>
              <w:t>2</w:t>
            </w:r>
            <w:r>
              <w:rPr>
                <w:rFonts w:cs="Arial" w:ascii="Arial" w:hAnsi="Arial"/>
                <w:position w:val="2"/>
                <w:sz w:val="20"/>
              </w:rPr>
              <w:t>, SO</w:t>
            </w:r>
            <w:r>
              <w:rPr>
                <w:rFonts w:cs="Arial" w:ascii="Arial" w:hAnsi="Arial"/>
                <w:sz w:val="20"/>
              </w:rPr>
              <w:t xml:space="preserve">2 </w:t>
            </w:r>
            <w:r>
              <w:rPr>
                <w:rFonts w:cs="Arial" w:ascii="Arial" w:hAnsi="Arial"/>
                <w:position w:val="2"/>
                <w:sz w:val="20"/>
              </w:rPr>
              <w:t>và ồn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điện trong thùng dài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ảnh hưởng khí CO</w:t>
            </w:r>
            <w:r>
              <w:rPr>
                <w:rFonts w:cs="Arial" w:ascii="Arial" w:hAnsi="Arial"/>
                <w:sz w:val="20"/>
              </w:rPr>
              <w:t>2</w:t>
            </w:r>
            <w:r>
              <w:rPr>
                <w:rFonts w:cs="Arial" w:ascii="Arial" w:hAnsi="Arial"/>
                <w:position w:val="2"/>
                <w:sz w:val="20"/>
              </w:rPr>
              <w:t>, Mn, hơi khí hàn và tia hồ</w:t>
            </w:r>
            <w:r>
              <w:rPr>
                <w:rFonts w:cs="Arial" w:ascii="Arial" w:hAnsi="Arial"/>
                <w:sz w:val="20"/>
              </w:rPr>
              <w:t xml:space="preserve"> quang.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vỏ phương tiện thủy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Hàn ngoài trời, tư thế lao động gò bó, ảnh hưởng của CO</w:t>
            </w:r>
            <w:r>
              <w:rPr>
                <w:rFonts w:cs="Arial" w:ascii="Arial" w:hAnsi="Arial"/>
                <w:sz w:val="20"/>
              </w:rPr>
              <w:t>2</w:t>
            </w:r>
            <w:r>
              <w:rPr>
                <w:rFonts w:cs="Arial" w:ascii="Arial" w:hAnsi="Arial"/>
                <w:position w:val="2"/>
                <w:sz w:val="20"/>
              </w:rPr>
              <w:t>, khí hàn, tia hồ</w:t>
            </w:r>
            <w:r>
              <w:rPr>
                <w:rFonts w:cs="Arial" w:ascii="Arial" w:hAnsi="Arial"/>
                <w:sz w:val="20"/>
              </w:rPr>
              <w:t xml:space="preserve"> quang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thủ công vành bánh xe lửa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khí hàn, tia hồ quang và hơi chì</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Gõ rỉ nồi hơi, đầu máy, toa xe bằng thủ công.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gò bó, chịu tác động của bụi nồng độ cao và ồn vượt tiêu chuẩn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Gõ rỉ các phương tiện vận tải thủy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ngoài trời, tư thế gò bó, chịu tác động của ồn cao và bụi vượt tiêu chuẩn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Đánh rỉ sắt bằng máy cầm tay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cao, rung lớn và bụi nồng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Lồng băng đa bánh xe lửa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từ tính, nặng nhọc, độc hại, ồn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Sơn vỏ phương tiện thủy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ngoài trời, tư thế làm việc gò bó, ảnh hưởng của hóa chất độc trong sơn và Tôluen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Sơn toa xe</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hóa chất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Gò nóng tôn dầy từ 4mm trở lên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nóng, ảnh hưởng của bức xạ nhiệt, CO</w:t>
            </w:r>
            <w:r>
              <w:rPr>
                <w:rFonts w:cs="Arial" w:ascii="Arial" w:hAnsi="Arial"/>
                <w:sz w:val="20"/>
              </w:rPr>
              <w:t>2</w:t>
            </w:r>
            <w:r>
              <w:rPr>
                <w:rFonts w:cs="Arial" w:ascii="Arial" w:hAnsi="Arial"/>
                <w:position w:val="2"/>
                <w:sz w:val="20"/>
              </w:rPr>
              <w:t>và ồn rất</w:t>
            </w:r>
            <w:r>
              <w:rPr>
                <w:rFonts w:cs="Arial" w:ascii="Arial" w:hAnsi="Arial"/>
                <w:sz w:val="20"/>
              </w:rPr>
              <w:t xml:space="preserve">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Nguội sửa chữa đầu máy, toa xe lửa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gò bó, tiếp xúc với dầu mỡ, bụi và ồn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Mạ kẽm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tác động của nhiều loại khí độc như HCl, NH</w:t>
            </w:r>
            <w:r>
              <w:rPr>
                <w:rFonts w:cs="Arial" w:ascii="Arial" w:hAnsi="Arial"/>
                <w:sz w:val="20"/>
              </w:rPr>
              <w:t>3</w:t>
            </w:r>
            <w:r>
              <w:rPr>
                <w:rFonts w:cs="Arial" w:ascii="Arial" w:hAnsi="Arial"/>
                <w:position w:val="2"/>
                <w:sz w:val="20"/>
              </w:rPr>
              <w:t>, NH</w:t>
            </w:r>
            <w:r>
              <w:rPr>
                <w:rFonts w:cs="Arial" w:ascii="Arial" w:hAnsi="Arial"/>
                <w:sz w:val="20"/>
              </w:rPr>
              <w:t>4</w:t>
            </w:r>
            <w:r>
              <w:rPr>
                <w:rFonts w:cs="Arial" w:ascii="Arial" w:hAnsi="Arial"/>
                <w:position w:val="2"/>
                <w:sz w:val="20"/>
              </w:rPr>
              <w:t>OH, NH</w:t>
            </w:r>
            <w:r>
              <w:rPr>
                <w:rFonts w:cs="Arial" w:ascii="Arial" w:hAnsi="Arial"/>
                <w:sz w:val="20"/>
              </w:rPr>
              <w:t>4</w:t>
            </w:r>
            <w:r>
              <w:rPr>
                <w:rFonts w:cs="Arial" w:ascii="Arial" w:hAnsi="Arial"/>
                <w:position w:val="2"/>
                <w:sz w:val="20"/>
              </w:rPr>
              <w:t xml:space="preserve">Cl, </w:t>
            </w:r>
            <w:r>
              <w:rPr>
                <w:rFonts w:cs="Arial" w:ascii="Arial" w:hAnsi="Arial"/>
                <w:sz w:val="20"/>
              </w:rPr>
              <w:t>ZnO và chì</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Khám, chữa toa xe lửa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tư thế gò bó, nơi làm việc bẩn, bụi và ồn.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Tiện vành bánh xe lửa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gò bó, ảnh hưởng của tiếng ồn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và lắp ráp ghi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bức xạ nhiệt và ồn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Đột, dập nóng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bức xạ nhiệt và ồn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Rèn búa máy từ 350 kg trở lên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nóng và ồn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máy tàu sông (ở âu, đà)</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nóng, ẩm ướt, thường xuyên tiếp xúc với dầu mỡ</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điện lò luyện Corindon sản xuất đá mài.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rất nóng, bụi và ồn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Đập, nghiền, sàng Corindon sản xuất đá mài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chịu tác động của ồn cao và bụi vượt tiêu chuẩn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Trộn liệu ép đá mài, ép tấm kê bao nung đá mài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ồn cao và bụi vượt tiêu chuẩn cho phép rất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Tiện đá mài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gò bó, chịu tác động của ồn và bụi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Ngâm rửa, sấy hạt mài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thủ công, nặng nhọc, nơi làm việc ẩm ướt, chịu tác động ồn, </w:t>
            </w:r>
            <w:r>
              <w:rPr>
                <w:rFonts w:cs="Arial" w:ascii="Arial" w:hAnsi="Arial"/>
                <w:position w:val="2"/>
                <w:sz w:val="20"/>
              </w:rPr>
              <w:t>bụi và SO</w:t>
            </w:r>
            <w:r>
              <w:rPr>
                <w:rFonts w:cs="Arial" w:ascii="Arial" w:hAnsi="Arial"/>
                <w:sz w:val="20"/>
              </w:rPr>
              <w:t>3</w:t>
            </w:r>
            <w:r>
              <w:rPr>
                <w:rFonts w:cs="Arial" w:ascii="Arial" w:hAnsi="Arial"/>
                <w:position w:val="2"/>
                <w:sz w:val="20"/>
              </w:rPr>
              <w:t>.</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Hút sắt, sàng, phân loại hạt mài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tiếp xúc với ồn cao và bụi vượt tiêu chuẩn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Phá tảng Corindon, chuẩn bị lò luyện Corindon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ảnh hưởng của ồn và bụi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chất kết dính đá mài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ồn và bụi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Mài đá mài bằng máy, bằng tay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bụi, ồn và rung vượt tiêu chuẩn cho phép nhiều lần.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tốc độ đá mài</w:t>
            </w:r>
          </w:p>
        </w:tc>
        <w:tc>
          <w:tcPr>
            <w:tcW w:w="6050"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rPr>
            </w:pPr>
            <w:r>
              <w:rPr>
                <w:rFonts w:cs="Arial" w:ascii="Arial" w:hAnsi="Arial"/>
                <w:sz w:val="20"/>
              </w:rPr>
              <w:t>Công việc thủ công, nặng nhọc, chịu tác động của ồn và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Rèn thủ công.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nóng, bụi và khí CO.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Sơn bằng phương pháp thủ công.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thường xuyên tiếp xúc với hóa chất độc trong sơn.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Mạ kim loại và xyanua.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hơi chì.</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Sơn, sấy lõi tôn silíc.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và dung môi pha sơn.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điện, hàn hơi.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và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Mài khô kim loại.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bụi đá, bụi kim loại, rung và ồn.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 ma tít và sơn xì thân máy.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dung môi pha sơn và hơi xăng.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Đập gang bằng tay.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Nặng nhọc, tiếp xúc với bụi gang.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trộn cát, đất sét để làm khuôn đúc.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nóng và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Phá khuôn đúc bằng chầy hơi.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Nặng nhọc, nóng, bụi, rung.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Sàng cát bằng máy để làm khuôn đúc.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Nặng nhọc, bụi, ồn, tư thế làm việc gò bó.</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Ép nhựa bakêlít.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bụi và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khuôn, ruột khuôn đúc bằng lò than.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nóng, bụi,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đột dập kim loại.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Nóng, ồn, rung, căng thẳng thị giác.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cầu trục trong phân xưởng đúc cơ khí.</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Nóng, bụi, căng thẳng thần kinh tâm lý</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Tiện gang và cao su rulô xát gạo.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bụi gang, bụi cao su.</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Kéo dây đồng và nhôm.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nhọc,tiếp xúc với tiếng ồn lớn.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Nung, ép định hình đồng, nhôm.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tiếng ồn và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Tráng, sơn cách điện dây điện.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tiếng ồn và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Tạo hạt nhựa PVC, PP, PE.</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nhọc,tiếp xúc với tiếng ồn, bụi và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Bọc dây điện bằng nhựa PVC, PP, PE.</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thường xuyên của nóng và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đúc gang trong phân xưởng cơ khí.</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nóng,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sạch vật đúc.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ồn,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Đúc áp lực kim loại (nhôm, đồng).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thiếc thùng thuốc trừ sâu.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và hóa chất trừ sâu, tư thế lao động gò bó.</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Kéo, cuộn dây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ồn,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Lấy mẫu, phân tích quặng và sản phẩm kim loại.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nóng, bụi, As, CO, Mg.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quản, xếp dỡ, đóng gói quặng và sản phẩm kim loại màu.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As, Pb, SiO</w:t>
            </w:r>
            <w:r>
              <w:rPr>
                <w:rFonts w:cs="Arial" w:ascii="Arial" w:hAnsi="Arial"/>
                <w:sz w:val="20"/>
                <w:vertAlign w:val="subscript"/>
              </w:rPr>
              <w:t>2</w:t>
            </w:r>
            <w:r>
              <w:rPr>
                <w:rFonts w:cs="Arial" w:ascii="Arial" w:hAnsi="Arial"/>
                <w:sz w:val="20"/>
              </w:rPr>
              <w:t>, ZnO, Mg và Sb.</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cơ, điện trong dây chuyền chế biến thiếc, ZnO, Sb, tuyển từ, tuyển nổi.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bụi và các loại hóa chất độc, tư thế lao động gò bó.</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đóng bao quặng crôm.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nhọc,tiếp xúc với nóng, crôm, SiO</w:t>
            </w:r>
            <w:r>
              <w:rPr>
                <w:rFonts w:cs="Arial" w:ascii="Arial" w:hAnsi="Arial"/>
                <w:sz w:val="20"/>
              </w:rPr>
              <w:t>2</w:t>
            </w:r>
            <w:r>
              <w:rPr>
                <w:rFonts w:cs="Arial" w:ascii="Arial" w:hAnsi="Arial"/>
                <w:position w:val="2"/>
                <w:sz w:val="20"/>
              </w:rPr>
              <w:t>.</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thủ công quặng kim loại màu.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tiếp xúc với nóng,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Nhúng dung dịch xilen kìm điện.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xilen, dầu thông và xăng.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Ép gen kìm điện.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giao nhận quặng và các sản phẩm kim loại màu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vệ bãi khai thác quặng, Crôm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phải đi lại, chịu tác động của ồn và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chỉ đạo sản xuất trong khai thác, tuyển, luyện quặng kim loại màu và Crôm.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ồn, bụi và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dưỡng các thiết bị khai thác, tuyển, luyện quặng kim loại màu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các yếu tố ồn,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phân xưởng, nhà máy tuyển, luyện quặng kim loại màu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ồn, bụi và hơi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quạt gió lò cao, lò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nhiệt độ cao, bụi và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xe hứng liệu luyện gang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bụi và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Đốt lò gió nóng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nhiệt độ cao và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xỉ bông, xỉ hạt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và bụi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dầu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hơi và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Nạp liệu lò cao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nguy hiểm, chịu tác động của bụi CO và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Coi nước lò cao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Phải đi lại nhiều, chịu tác động của nhiệt độ cao, CO và CO</w:t>
            </w:r>
            <w:r>
              <w:rPr>
                <w:rFonts w:cs="Arial" w:ascii="Arial" w:hAnsi="Arial"/>
                <w:sz w:val="20"/>
              </w:rPr>
              <w:t>2</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truyền cấp liệu cốc và thiêu kết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Phải đi lại thường xuyên, nơi làm việc chật hẹp, chịu tác động của bụi nồng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chỉnh hệ thống nhiệt luyện cốc (Giao hoán)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nhiệt độ cao,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đồng hồ lưu lượng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nhiệt độ cao, bụi và thủy ngân.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Phối liệu thiêu kết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và bụi nồng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Sữa chữa, bơm mỡ bảo dưỡng thiết bị luyện kim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tiếp xúc với nóng,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van hơi thiêu kết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rất nặng nhọc, tiếp xúc với nhiệt độ cao, CO, CO</w:t>
            </w:r>
            <w:r>
              <w:rPr>
                <w:rFonts w:cs="Arial" w:ascii="Arial" w:hAnsi="Arial"/>
                <w:sz w:val="20"/>
              </w:rPr>
              <w:t>2</w:t>
            </w:r>
            <w:r>
              <w:rPr>
                <w:rFonts w:cs="Arial" w:ascii="Arial" w:hAnsi="Arial"/>
                <w:position w:val="2"/>
                <w:sz w:val="20"/>
              </w:rPr>
              <w:t>.</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Bơm nước dập lửa than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nóng và bụi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phân loại quặng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nóng,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bùn để luyện, đúc gang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lầy lội, ẩm ướt, chịu tác động của ồn, rung.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Thao tác phễu thành phẩm thiêu kết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bụi nồng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lọc bụi quặng thiêu kết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và bụi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chỉ đạo kỹ thuật luyện gang, thép, cán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nhiệt độ cao, bụi, CO và CO</w:t>
            </w:r>
            <w:r>
              <w:rPr>
                <w:rFonts w:cs="Arial" w:ascii="Arial" w:hAnsi="Arial"/>
                <w:sz w:val="20"/>
              </w:rPr>
              <w:t>2</w:t>
            </w:r>
            <w:r>
              <w:rPr>
                <w:rFonts w:cs="Arial" w:ascii="Arial" w:hAnsi="Arial"/>
                <w:position w:val="2"/>
                <w:sz w:val="20"/>
              </w:rPr>
              <w:t>.</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sàn nguội, cắt, bó sản phẩm thép cán.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sữa chữa khuôn kéo dây thép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tiếp xúc với bụi, nóng.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Tu sửa đường ống khí than, khí nén, nước nhà máy luyện kim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tư thế lao động gò bó, thường xuyên chịu tác động của bụi, nóng.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nhà máy luyện kim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nóng,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Nghiền sàng Đôlômít và vôi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rung, ồn và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Xuống than và gom than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bụi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dầu cốc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hơi dầu cốc nóng và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quản kim khí</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tiếp xúc với dầu, mỡ.</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sàng bột xây dựng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rung và bụi có nồng độ rất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mài, băng dũa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chịu tác động của ồn,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Nhiệt luyện kim loại bằng lò tôi cao tần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và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cắt phôi dũa, máy cán mũi và chuôi dũa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 rung.</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Nung kim loại bằng lò trung tần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chịu tác động của nhiệt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Đốt, vận hành lò ủ kim loại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nặng nhọc, thường xuyên chịu tác động của nhiệt độ cao, CO </w:t>
            </w:r>
            <w:r>
              <w:rPr>
                <w:rFonts w:cs="Arial" w:ascii="Arial" w:hAnsi="Arial"/>
                <w:position w:val="2"/>
                <w:sz w:val="20"/>
              </w:rPr>
              <w:t>và CO</w:t>
            </w:r>
            <w:r>
              <w:rPr>
                <w:rFonts w:cs="Arial" w:ascii="Arial" w:hAnsi="Arial"/>
                <w:sz w:val="20"/>
              </w:rPr>
              <w:t>2</w:t>
            </w:r>
            <w:r>
              <w:rPr>
                <w:rFonts w:cs="Arial" w:ascii="Arial" w:hAnsi="Arial"/>
                <w:position w:val="2"/>
                <w:sz w:val="20"/>
              </w:rPr>
              <w:t>.</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Tẩy rửa, nhuộm đen kim loại và các sản phẩm kim loại bằng hóa chất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loại axít, xút....</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Mạ Niken, Crôm.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hóa chất độc hại.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Chà sàng, cạo rỉ, đánh bóng kim loại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thường xuyên chịu tác động của ồn, bụi nồng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dập, dũa, mài bi kim loại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rung, ồn và hóa chất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quay, đánh bóng bi kim loại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bụi, ồn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Cà đá mài bi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ồn.</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125</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Đúc chì để gắn đá mài bi</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và hơi chì.</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126</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Chọn bi kim loại (đường kính dưới 1cm) bằng mắt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đơn điệu, rất căng thẳng thị giác, tư thế lao động gò bó.</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127</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bằng phương pháp nung chảy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nóng, bụi.</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128</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cao áp.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chịu tác động của nóng và khí độc.</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129</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Nguội sửa chữa xe cơ giới loại từ 10 tấn trở lên và các loại xe chạy bằng bánh xích.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tiếp xúc với dầu mỡ.</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130</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nhà máy cơ khí</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tiếp xúc với bụi, hóa chất.</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131</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bào, tiện gang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Bụi, căng thẳng thị giác, tập trung chú ý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132</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Tiện, phay, bào, cưa phíp, bakelit.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gỗ phíp, bụi bakelit, hơi Phenol nồng độ cao.</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133</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Sơn tĩnh điện.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 nơi làm việc nóng, thiếu không khí.</w:t>
            </w:r>
          </w:p>
        </w:tc>
      </w:tr>
      <w:tr>
        <w:trPr/>
        <w:tc>
          <w:tcPr>
            <w:tcW w:w="49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134</w:t>
            </w:r>
          </w:p>
        </w:tc>
        <w:tc>
          <w:tcPr>
            <w:tcW w:w="641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búa máy.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nhiệt độ cao, rung động lớn, và tiếng ồn vượt tiêu chuẩn cho phép.</w:t>
            </w:r>
          </w:p>
        </w:tc>
      </w:tr>
    </w:tbl>
    <w:p>
      <w:pPr>
        <w:pStyle w:val="BodyText"/>
        <w:spacing w:before="120" w:after="0"/>
        <w:rPr>
          <w:rFonts w:ascii="Arial" w:hAnsi="Arial" w:cs="Arial"/>
        </w:rPr>
      </w:pPr>
      <w:r>
        <w:rPr>
          <w:rFonts w:cs="Arial" w:ascii="Arial" w:hAnsi="Arial"/>
        </w:rPr>
      </w:r>
    </w:p>
    <w:p>
      <w:pPr>
        <w:pStyle w:val="ListParagraph"/>
        <w:tabs>
          <w:tab w:val="clear" w:pos="720"/>
          <w:tab w:val="left" w:pos="6862" w:leader="none"/>
        </w:tabs>
        <w:spacing w:before="120" w:after="0"/>
        <w:ind w:hanging="0" w:start="0" w:end="0"/>
        <w:jc w:val="center"/>
        <w:rPr>
          <w:rFonts w:ascii="Arial" w:hAnsi="Arial" w:cs="Arial"/>
          <w:b/>
          <w:sz w:val="20"/>
        </w:rPr>
      </w:pPr>
      <w:r>
        <w:rPr>
          <w:rFonts w:cs="Arial" w:ascii="Arial" w:hAnsi="Arial"/>
          <w:b/>
          <w:sz w:val="20"/>
        </w:rPr>
        <w:t>III. HÓA CHẤT</w:t>
      </w:r>
    </w:p>
    <w:tbl>
      <w:tblPr>
        <w:tblW w:w="5000" w:type="pct"/>
        <w:jc w:val="start"/>
        <w:tblInd w:w="-5" w:type="dxa"/>
        <w:tblLayout w:type="fixed"/>
        <w:tblCellMar>
          <w:top w:w="0" w:type="dxa"/>
          <w:start w:w="0" w:type="dxa"/>
          <w:bottom w:w="0" w:type="dxa"/>
          <w:end w:w="0" w:type="dxa"/>
        </w:tblCellMar>
      </w:tblPr>
      <w:tblGrid>
        <w:gridCol w:w="850"/>
        <w:gridCol w:w="6350"/>
        <w:gridCol w:w="5760"/>
      </w:tblGrid>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b/>
                <w:sz w:val="20"/>
                <w:szCs w:val="20"/>
              </w:rPr>
            </w:pPr>
            <w:r>
              <w:rPr>
                <w:rFonts w:cs="Arial" w:ascii="Arial" w:hAnsi="Arial"/>
                <w:b/>
                <w:sz w:val="20"/>
                <w:szCs w:val="20"/>
              </w:rPr>
              <w:t>TT</w:t>
            </w:r>
          </w:p>
        </w:tc>
        <w:tc>
          <w:tcPr>
            <w:tcW w:w="63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b/>
                <w:sz w:val="20"/>
                <w:szCs w:val="20"/>
              </w:rPr>
            </w:pPr>
            <w:r>
              <w:rPr>
                <w:rFonts w:cs="Arial" w:ascii="Arial" w:hAnsi="Arial"/>
                <w:b/>
                <w:sz w:val="20"/>
                <w:szCs w:val="20"/>
              </w:rPr>
              <w:t>Tên nghề hoặc công việc</w:t>
            </w:r>
          </w:p>
        </w:tc>
        <w:tc>
          <w:tcPr>
            <w:tcW w:w="576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b/>
                <w:sz w:val="20"/>
                <w:szCs w:val="20"/>
              </w:rPr>
            </w:pPr>
            <w:r>
              <w:rPr>
                <w:rFonts w:cs="Arial" w:ascii="Arial" w:hAnsi="Arial"/>
                <w:b/>
                <w:sz w:val="20"/>
                <w:szCs w:val="20"/>
              </w:rPr>
              <w:t>Đặc điểm điều kiện lao động của nghề, công việc</w:t>
            </w:r>
          </w:p>
        </w:tc>
      </w:tr>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120" w:after="0"/>
              <w:jc w:val="center"/>
              <w:rPr>
                <w:rFonts w:ascii="Arial" w:hAnsi="Arial" w:cs="Arial"/>
                <w:b/>
                <w:sz w:val="20"/>
                <w:szCs w:val="20"/>
              </w:rPr>
            </w:pPr>
            <w:r>
              <w:rPr>
                <w:rFonts w:cs="Arial" w:ascii="Arial" w:hAnsi="Arial"/>
                <w:b/>
                <w:sz w:val="20"/>
                <w:szCs w:val="20"/>
              </w:rPr>
            </w:r>
          </w:p>
        </w:tc>
        <w:tc>
          <w:tcPr>
            <w:tcW w:w="12110"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b/>
                <w:sz w:val="20"/>
                <w:szCs w:val="20"/>
              </w:rPr>
            </w:pPr>
            <w:r>
              <w:rPr>
                <w:rFonts w:cs="Arial" w:ascii="Arial" w:hAnsi="Arial"/>
                <w:b/>
                <w:sz w:val="20"/>
                <w:szCs w:val="20"/>
              </w:rPr>
              <w:t>Điều kiện lao động loại VI</w:t>
            </w:r>
          </w:p>
        </w:tc>
      </w:tr>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w:t>
            </w:r>
          </w:p>
        </w:tc>
        <w:tc>
          <w:tcPr>
            <w:tcW w:w="63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Điều chế Supe lân</w:t>
            </w:r>
          </w:p>
        </w:tc>
        <w:tc>
          <w:tcPr>
            <w:tcW w:w="576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Làm việc trên sàn cao, tiếp xúc với hóa chất độc (HF, SO</w:t>
            </w:r>
            <w:r>
              <w:rPr>
                <w:rFonts w:cs="Arial" w:ascii="Arial" w:hAnsi="Arial"/>
                <w:sz w:val="20"/>
                <w:szCs w:val="20"/>
                <w:vertAlign w:val="subscript"/>
              </w:rPr>
              <w:t>3</w:t>
            </w:r>
            <w:r>
              <w:rPr>
                <w:rFonts w:cs="Arial" w:ascii="Arial" w:hAnsi="Arial"/>
                <w:sz w:val="20"/>
                <w:szCs w:val="20"/>
              </w:rPr>
              <w:t>) nồng độ cao dễ bị nhiễm độc, nguy hiểm.</w:t>
            </w:r>
          </w:p>
        </w:tc>
      </w:tr>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2</w:t>
            </w:r>
          </w:p>
        </w:tc>
        <w:tc>
          <w:tcPr>
            <w:tcW w:w="63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Hàn chì trong thùng tháp kín.</w:t>
            </w:r>
          </w:p>
        </w:tc>
        <w:tc>
          <w:tcPr>
            <w:tcW w:w="576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Nơi làm việc chật hẹp, tư thế lao động gò bó, chịu tác động của nóng và hơi chì nồng độ rất cao.</w:t>
            </w:r>
          </w:p>
        </w:tc>
      </w:tr>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3</w:t>
            </w:r>
          </w:p>
        </w:tc>
        <w:tc>
          <w:tcPr>
            <w:tcW w:w="63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Sản xuất hoạt chất thuốc bảo vệ thực vật, sản xuất thuốc bảo vệ thực vật các loại</w:t>
            </w:r>
          </w:p>
        </w:tc>
        <w:tc>
          <w:tcPr>
            <w:tcW w:w="576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Công việc nặng nhọc, tiếp xúc với các loại hóa chất độc mạnh</w:t>
            </w:r>
          </w:p>
        </w:tc>
      </w:tr>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4</w:t>
            </w:r>
          </w:p>
        </w:tc>
        <w:tc>
          <w:tcPr>
            <w:tcW w:w="63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Sản xuất và đóng thùng Phốt pho vàng (P</w:t>
            </w:r>
            <w:r>
              <w:rPr>
                <w:rFonts w:cs="Arial" w:ascii="Arial" w:hAnsi="Arial"/>
                <w:sz w:val="20"/>
                <w:szCs w:val="20"/>
                <w:vertAlign w:val="subscript"/>
              </w:rPr>
              <w:t>4</w:t>
            </w:r>
            <w:r>
              <w:rPr>
                <w:rFonts w:cs="Arial" w:ascii="Arial" w:hAnsi="Arial"/>
                <w:sz w:val="20"/>
                <w:szCs w:val="20"/>
              </w:rPr>
              <w:t>).</w:t>
            </w:r>
          </w:p>
        </w:tc>
        <w:tc>
          <w:tcPr>
            <w:tcW w:w="576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Làm việc trên cao, cạnh lò nóng, tiếp xúc trực tiếp với bụi (đá Quăc zit, Apatit, than cốc) và khí độc (CO, P</w:t>
            </w:r>
            <w:r>
              <w:rPr>
                <w:rFonts w:cs="Arial" w:ascii="Arial" w:hAnsi="Arial"/>
                <w:sz w:val="20"/>
                <w:szCs w:val="20"/>
                <w:vertAlign w:val="subscript"/>
              </w:rPr>
              <w:t>2</w:t>
            </w:r>
            <w:r>
              <w:rPr>
                <w:rFonts w:cs="Arial" w:ascii="Arial" w:hAnsi="Arial"/>
                <w:sz w:val="20"/>
                <w:szCs w:val="20"/>
              </w:rPr>
              <w:t>O</w:t>
            </w:r>
            <w:r>
              <w:rPr>
                <w:rFonts w:cs="Arial" w:ascii="Arial" w:hAnsi="Arial"/>
                <w:sz w:val="20"/>
                <w:szCs w:val="20"/>
                <w:vertAlign w:val="subscript"/>
              </w:rPr>
              <w:t>5</w:t>
            </w:r>
            <w:r>
              <w:rPr>
                <w:rFonts w:cs="Arial" w:ascii="Arial" w:hAnsi="Arial"/>
                <w:sz w:val="20"/>
                <w:szCs w:val="20"/>
              </w:rPr>
              <w:t>, PH</w:t>
            </w:r>
            <w:r>
              <w:rPr>
                <w:rFonts w:cs="Arial" w:ascii="Arial" w:hAnsi="Arial"/>
                <w:sz w:val="20"/>
                <w:szCs w:val="20"/>
                <w:vertAlign w:val="subscript"/>
              </w:rPr>
              <w:t>3</w:t>
            </w:r>
            <w:r>
              <w:rPr>
                <w:rFonts w:cs="Arial" w:ascii="Arial" w:hAnsi="Arial"/>
                <w:sz w:val="20"/>
                <w:szCs w:val="20"/>
              </w:rPr>
              <w:t>, HF, P</w:t>
            </w:r>
            <w:r>
              <w:rPr>
                <w:rFonts w:cs="Arial" w:ascii="Arial" w:hAnsi="Arial"/>
                <w:sz w:val="20"/>
                <w:szCs w:val="20"/>
                <w:vertAlign w:val="subscript"/>
              </w:rPr>
              <w:t>4</w:t>
            </w:r>
            <w:r>
              <w:rPr>
                <w:rFonts w:cs="Arial" w:ascii="Arial" w:hAnsi="Arial"/>
                <w:sz w:val="20"/>
                <w:szCs w:val="20"/>
              </w:rPr>
              <w:t>...) ồn và dễ bị nhiễm độc, dễ cháy nổ.</w:t>
            </w:r>
          </w:p>
        </w:tc>
      </w:tr>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2110"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b/>
                <w:sz w:val="20"/>
                <w:szCs w:val="20"/>
              </w:rPr>
            </w:pPr>
            <w:r>
              <w:rPr>
                <w:rFonts w:cs="Arial" w:ascii="Arial" w:hAnsi="Arial"/>
                <w:b/>
                <w:sz w:val="20"/>
                <w:szCs w:val="20"/>
              </w:rPr>
              <w:t>Điều kiện lao động loại V</w:t>
            </w:r>
          </w:p>
        </w:tc>
      </w:tr>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1</w:t>
            </w:r>
          </w:p>
        </w:tc>
        <w:tc>
          <w:tcPr>
            <w:tcW w:w="63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Sản xuất, đóng bao Na</w:t>
            </w:r>
            <w:r>
              <w:rPr>
                <w:rFonts w:cs="Arial" w:ascii="Arial" w:hAnsi="Arial"/>
                <w:sz w:val="20"/>
                <w:szCs w:val="20"/>
                <w:vertAlign w:val="subscript"/>
              </w:rPr>
              <w:t>2</w:t>
            </w:r>
            <w:r>
              <w:rPr>
                <w:rFonts w:cs="Arial" w:ascii="Arial" w:hAnsi="Arial"/>
                <w:sz w:val="20"/>
                <w:szCs w:val="20"/>
              </w:rPr>
              <w:t>SiFe</w:t>
            </w:r>
          </w:p>
        </w:tc>
        <w:tc>
          <w:tcPr>
            <w:tcW w:w="576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Công việc nặng nhọc, thường xuyên tiếp xúc với khí độc (HF), ồn và nồng độ bụi rất cao.</w:t>
            </w:r>
          </w:p>
        </w:tc>
      </w:tr>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2</w:t>
            </w:r>
          </w:p>
        </w:tc>
        <w:tc>
          <w:tcPr>
            <w:tcW w:w="63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Nghiền quặng Apatít, pyrít; đóng bao bột Apatít</w:t>
            </w:r>
          </w:p>
        </w:tc>
        <w:tc>
          <w:tcPr>
            <w:tcW w:w="576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Thường xuyên tiếp xúc với bụi, ồn vượt tiêu chuẩn cho phép nhiều lần.</w:t>
            </w:r>
          </w:p>
        </w:tc>
      </w:tr>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3</w:t>
            </w:r>
          </w:p>
        </w:tc>
        <w:tc>
          <w:tcPr>
            <w:tcW w:w="63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Vận hành lò, cấp quặng pyrít vào lò tầng sôi sản xuất axít H</w:t>
            </w:r>
            <w:r>
              <w:rPr>
                <w:rFonts w:cs="Arial" w:ascii="Arial" w:hAnsi="Arial"/>
                <w:sz w:val="20"/>
                <w:szCs w:val="20"/>
                <w:vertAlign w:val="subscript"/>
              </w:rPr>
              <w:t>2</w:t>
            </w:r>
            <w:r>
              <w:rPr>
                <w:rFonts w:cs="Arial" w:ascii="Arial" w:hAnsi="Arial"/>
                <w:sz w:val="20"/>
                <w:szCs w:val="20"/>
              </w:rPr>
              <w:t>SO</w:t>
            </w:r>
            <w:r>
              <w:rPr>
                <w:rFonts w:cs="Arial" w:ascii="Arial" w:hAnsi="Arial"/>
                <w:sz w:val="20"/>
                <w:szCs w:val="20"/>
                <w:vertAlign w:val="subscript"/>
              </w:rPr>
              <w:t>4</w:t>
            </w:r>
            <w:r>
              <w:rPr>
                <w:rFonts w:cs="Arial" w:ascii="Arial" w:hAnsi="Arial"/>
                <w:sz w:val="20"/>
                <w:szCs w:val="20"/>
              </w:rPr>
              <w:t>.</w:t>
            </w:r>
          </w:p>
        </w:tc>
        <w:tc>
          <w:tcPr>
            <w:tcW w:w="576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Làm việc trên sàn cao cạnh lò, tiếp xúc trực tiếp với bụi, ồn và khí SO</w:t>
            </w:r>
            <w:r>
              <w:rPr>
                <w:rFonts w:cs="Arial" w:ascii="Arial" w:hAnsi="Arial"/>
                <w:sz w:val="20"/>
                <w:szCs w:val="20"/>
                <w:vertAlign w:val="subscript"/>
              </w:rPr>
              <w:t>2</w:t>
            </w:r>
            <w:r>
              <w:rPr>
                <w:rFonts w:cs="Arial" w:ascii="Arial" w:hAnsi="Arial"/>
                <w:sz w:val="20"/>
                <w:szCs w:val="20"/>
              </w:rPr>
              <w:t xml:space="preserve"> nồng độ cao</w:t>
            </w:r>
          </w:p>
        </w:tc>
      </w:tr>
      <w:tr>
        <w:trPr/>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jc w:val="center"/>
              <w:rPr>
                <w:rFonts w:ascii="Arial" w:hAnsi="Arial" w:cs="Arial"/>
                <w:sz w:val="20"/>
                <w:szCs w:val="20"/>
              </w:rPr>
            </w:pPr>
            <w:r>
              <w:rPr>
                <w:rFonts w:cs="Arial" w:ascii="Arial" w:hAnsi="Arial"/>
                <w:sz w:val="20"/>
                <w:szCs w:val="20"/>
              </w:rPr>
              <w:t>4</w:t>
            </w:r>
          </w:p>
        </w:tc>
        <w:tc>
          <w:tcPr>
            <w:tcW w:w="63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Vận hành bơm và đóng bình axít H</w:t>
            </w:r>
            <w:r>
              <w:rPr>
                <w:rFonts w:cs="Arial" w:ascii="Arial" w:hAnsi="Arial"/>
                <w:sz w:val="20"/>
                <w:szCs w:val="20"/>
                <w:vertAlign w:val="subscript"/>
              </w:rPr>
              <w:t>2</w:t>
            </w:r>
            <w:r>
              <w:rPr>
                <w:rFonts w:cs="Arial" w:ascii="Arial" w:hAnsi="Arial"/>
                <w:sz w:val="20"/>
                <w:szCs w:val="20"/>
              </w:rPr>
              <w:t>SO</w:t>
            </w:r>
            <w:r>
              <w:rPr>
                <w:rFonts w:cs="Arial" w:ascii="Arial" w:hAnsi="Arial"/>
                <w:sz w:val="20"/>
                <w:szCs w:val="20"/>
                <w:vertAlign w:val="subscript"/>
              </w:rPr>
              <w:t>4</w:t>
            </w:r>
          </w:p>
        </w:tc>
        <w:tc>
          <w:tcPr>
            <w:tcW w:w="576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120" w:after="0"/>
              <w:rPr>
                <w:rFonts w:ascii="Arial" w:hAnsi="Arial" w:cs="Arial"/>
                <w:sz w:val="20"/>
                <w:szCs w:val="20"/>
              </w:rPr>
            </w:pPr>
            <w:r>
              <w:rPr>
                <w:rFonts w:cs="Arial" w:ascii="Arial" w:hAnsi="Arial"/>
                <w:sz w:val="20"/>
                <w:szCs w:val="20"/>
              </w:rPr>
              <w:t>Thường xuyên tiếp xúc với hóa chất độc và ồn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Lọc bụi điện sản xuất axít H</w:t>
            </w:r>
            <w:r>
              <w:rPr>
                <w:rFonts w:cs="Arial" w:ascii="Arial" w:hAnsi="Arial"/>
                <w:sz w:val="20"/>
              </w:rPr>
              <w:t>2</w:t>
            </w:r>
            <w:r>
              <w:rPr>
                <w:rFonts w:cs="Arial" w:ascii="Arial" w:hAnsi="Arial"/>
                <w:position w:val="2"/>
                <w:sz w:val="20"/>
              </w:rPr>
              <w:t>SO</w:t>
            </w:r>
            <w:r>
              <w:rPr>
                <w:rFonts w:cs="Arial" w:ascii="Arial" w:hAnsi="Arial"/>
                <w:sz w:val="20"/>
              </w:rPr>
              <w:t>4</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bụi, hóa chất độc và ồn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ắc quy: luyện chì tái sinh; nghiền bột chì, đúc chì; trộn trát cao chì; cắt mài, sấy tấm cực chì; hàn chùm cực, cầu tiếp; hoá thành tấm cực chì; lắp ráp ắc quy.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ồn, nóng và bụi chì nồng độ rất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Nghiền bột Puzôlan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ồn cao và bụi vượt tiêu chuẩn cho phép nhiều lần.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Luyện đất đèn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thủ công, nặng nhọc, ảnh hưởng của nóng, ồn, CO</w:t>
            </w:r>
            <w:r>
              <w:rPr>
                <w:rFonts w:cs="Arial" w:ascii="Arial" w:hAnsi="Arial"/>
                <w:sz w:val="20"/>
              </w:rPr>
              <w:t>2</w:t>
            </w:r>
            <w:r>
              <w:rPr>
                <w:rFonts w:cs="Arial" w:ascii="Arial" w:hAnsi="Arial"/>
                <w:position w:val="2"/>
                <w:sz w:val="20"/>
              </w:rPr>
              <w:t xml:space="preserve">, CO và bụi </w:t>
            </w:r>
            <w:r>
              <w:rPr>
                <w:rFonts w:cs="Arial" w:ascii="Arial" w:hAnsi="Arial"/>
                <w:sz w:val="20"/>
              </w:rPr>
              <w:t>có nồng độ rất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Luyện cao su</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độc hại, tiếp xúc nhiệt độ cao, bụi, SO</w:t>
            </w:r>
            <w:r>
              <w:rPr>
                <w:rFonts w:cs="Arial" w:ascii="Arial" w:hAnsi="Arial"/>
                <w:sz w:val="20"/>
              </w:rPr>
              <w:t>2</w:t>
            </w:r>
            <w:r>
              <w:rPr>
                <w:rFonts w:cs="Arial" w:ascii="Arial" w:hAnsi="Arial"/>
                <w:position w:val="2"/>
                <w:sz w:val="20"/>
              </w:rPr>
              <w:t>, H</w:t>
            </w:r>
            <w:r>
              <w:rPr>
                <w:rFonts w:cs="Arial" w:ascii="Arial" w:hAnsi="Arial"/>
                <w:sz w:val="20"/>
              </w:rPr>
              <w:t>2</w:t>
            </w:r>
            <w:r>
              <w:rPr>
                <w:rFonts w:cs="Arial" w:ascii="Arial" w:hAnsi="Arial"/>
                <w:position w:val="2"/>
                <w:sz w:val="20"/>
              </w:rPr>
              <w:t>S</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khí hoá than trong công nghệ sản xuất phân đạm</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sàn cao, công việc nặng nhọc, độc hại, tiếp xúc CO vượt tiêu chuẩn cho phép nhiều lần.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hệ thống lò khí hoá than trong công nghệ sản xuất phân đạm.</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tư thế lao động gò bó, tiếp xúc CO.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Tổng hợp amôniắc (NH3) trong công nghệ sản xuất phân đạm.</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Độc hại, nguy hiểm, thường xuyên tiếp xúc NH</w:t>
            </w:r>
            <w:r>
              <w:rPr>
                <w:rFonts w:cs="Arial" w:ascii="Arial" w:hAnsi="Arial"/>
                <w:sz w:val="20"/>
              </w:rPr>
              <w:t xml:space="preserve">3 </w:t>
            </w:r>
            <w:r>
              <w:rPr>
                <w:rFonts w:cs="Arial" w:ascii="Arial" w:hAnsi="Arial"/>
                <w:position w:val="2"/>
                <w:sz w:val="20"/>
              </w:rPr>
              <w:t>nồng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nén cao áp trong công nghệ sản xuất phân đạm.</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nguy hiểm, tiếp xúc ồn, NH</w:t>
            </w:r>
            <w:r>
              <w:rPr>
                <w:rFonts w:cs="Arial" w:ascii="Arial" w:hAnsi="Arial"/>
                <w:sz w:val="20"/>
              </w:rPr>
              <w:t xml:space="preserve">3 </w:t>
            </w:r>
            <w:r>
              <w:rPr>
                <w:rFonts w:cs="Arial" w:ascii="Arial" w:hAnsi="Arial"/>
                <w:position w:val="2"/>
                <w:sz w:val="20"/>
              </w:rPr>
              <w:t>nồng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bơm trung cao áp amôniắc và phân giải urê.</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nguy hiểm, căng thẳng thần kinh tâm lý, tiếp xúc với NH</w:t>
            </w:r>
            <w:r>
              <w:rPr>
                <w:rFonts w:cs="Arial" w:ascii="Arial" w:hAnsi="Arial"/>
                <w:sz w:val="20"/>
              </w:rPr>
              <w:t>3</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 đặc, tạo hạt và khống chế tập trung urê.</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loại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Sản xuất axít salixilic, HNO</w:t>
            </w:r>
            <w:r>
              <w:rPr>
                <w:rFonts w:cs="Arial" w:ascii="Arial" w:hAnsi="Arial"/>
                <w:sz w:val="20"/>
              </w:rPr>
              <w:t>3</w:t>
            </w:r>
            <w:r>
              <w:rPr>
                <w:rFonts w:cs="Arial" w:ascii="Arial" w:hAnsi="Arial"/>
                <w:position w:val="2"/>
                <w:sz w:val="20"/>
              </w:rPr>
              <w:t>, H</w:t>
            </w:r>
            <w:r>
              <w:rPr>
                <w:rFonts w:cs="Arial" w:ascii="Arial" w:hAnsi="Arial"/>
                <w:sz w:val="20"/>
              </w:rPr>
              <w:t>3</w:t>
            </w:r>
            <w:r>
              <w:rPr>
                <w:rFonts w:cs="Arial" w:ascii="Arial" w:hAnsi="Arial"/>
                <w:position w:val="2"/>
                <w:sz w:val="20"/>
              </w:rPr>
              <w:t>PO</w:t>
            </w:r>
            <w:r>
              <w:rPr>
                <w:rFonts w:cs="Arial" w:ascii="Arial" w:hAnsi="Arial"/>
                <w:sz w:val="20"/>
              </w:rPr>
              <w:t>4</w:t>
            </w:r>
            <w:r>
              <w:rPr>
                <w:rFonts w:cs="Arial" w:ascii="Arial" w:hAnsi="Arial"/>
                <w:position w:val="2"/>
                <w:sz w:val="20"/>
              </w:rPr>
              <w: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loại hóa chất độc mạnh.</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Trung hòa supe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bụi và hóa chất độc mạnh.</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tháp rửa khí nguyên liệu.</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độc hại, thường xuyên tiếp xúc với SO</w:t>
            </w:r>
            <w:r>
              <w:rPr>
                <w:rFonts w:cs="Arial" w:ascii="Arial" w:hAnsi="Arial"/>
                <w:sz w:val="20"/>
              </w:rPr>
              <w:t>2</w:t>
            </w:r>
            <w:r>
              <w:rPr>
                <w:rFonts w:cs="Arial" w:ascii="Arial" w:hAnsi="Arial"/>
                <w:position w:val="2"/>
                <w:sz w:val="20"/>
              </w:rPr>
              <w:t>, SO</w:t>
            </w:r>
            <w:r>
              <w:rPr>
                <w:rFonts w:cs="Arial" w:ascii="Arial" w:hAnsi="Arial"/>
                <w:sz w:val="20"/>
              </w:rPr>
              <w:t xml:space="preserve">3 </w:t>
            </w:r>
            <w:r>
              <w:rPr>
                <w:rFonts w:cs="Arial" w:ascii="Arial" w:hAnsi="Arial"/>
                <w:position w:val="2"/>
                <w:sz w:val="20"/>
              </w:rPr>
              <w:t>và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Sấy hấp thụ khí SO</w:t>
            </w:r>
            <w:r>
              <w:rPr>
                <w:rFonts w:cs="Arial" w:ascii="Arial" w:hAnsi="Arial"/>
                <w:sz w:val="20"/>
              </w:rPr>
              <w:t>2</w:t>
            </w:r>
            <w:r>
              <w:rPr>
                <w:rFonts w:cs="Arial" w:ascii="Arial" w:hAnsi="Arial"/>
                <w:position w:val="2"/>
                <w:sz w:val="20"/>
              </w:rPr>
              <w:t>và SO</w:t>
            </w:r>
            <w:r>
              <w:rPr>
                <w:rFonts w:cs="Arial" w:ascii="Arial" w:hAnsi="Arial"/>
                <w:sz w:val="20"/>
              </w:rPr>
              <w:t>3</w:t>
            </w:r>
            <w:r>
              <w:rPr>
                <w:rFonts w:cs="Arial" w:ascii="Arial" w:hAnsi="Arial"/>
                <w:position w:val="2"/>
                <w:sz w:val="20"/>
              </w:rPr>
              <w:t>trong sản xuất axít SO</w:t>
            </w:r>
            <w:r>
              <w:rPr>
                <w:rFonts w:cs="Arial" w:ascii="Arial" w:hAnsi="Arial"/>
                <w:sz w:val="20"/>
              </w:rPr>
              <w:t>2</w:t>
            </w:r>
            <w:r>
              <w:rPr>
                <w:rFonts w:cs="Arial" w:ascii="Arial" w:hAnsi="Arial"/>
                <w:position w:val="2"/>
                <w:sz w:val="20"/>
              </w:rPr>
              <w: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SO</w:t>
            </w:r>
            <w:r>
              <w:rPr>
                <w:rFonts w:cs="Arial" w:ascii="Arial" w:hAnsi="Arial"/>
                <w:sz w:val="20"/>
              </w:rPr>
              <w:t>3</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Vận hành thiết bị tiếp xúc trong công nghệ sản xuất axít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SO</w:t>
            </w:r>
            <w:r>
              <w:rPr>
                <w:rFonts w:cs="Arial" w:ascii="Arial" w:hAnsi="Arial"/>
                <w:sz w:val="20"/>
              </w:rPr>
              <w:t>2</w:t>
            </w:r>
            <w:r>
              <w:rPr>
                <w:rFonts w:cs="Arial" w:ascii="Arial" w:hAnsi="Arial"/>
                <w:position w:val="2"/>
                <w:sz w:val="20"/>
              </w:rPr>
              <w:t>, SO</w:t>
            </w:r>
            <w:r>
              <w:rPr>
                <w:rFonts w:cs="Arial" w:ascii="Arial" w:hAnsi="Arial"/>
                <w:sz w:val="20"/>
              </w:rPr>
              <w:t>3</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ôxít sắt trong khu vực sản xuất supe phốt phát.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nóng, bụi Fe</w:t>
            </w:r>
            <w:r>
              <w:rPr>
                <w:rFonts w:cs="Arial" w:ascii="Arial" w:hAnsi="Arial"/>
                <w:sz w:val="20"/>
              </w:rPr>
              <w:t>2</w:t>
            </w:r>
            <w:r>
              <w:rPr>
                <w:rFonts w:cs="Arial" w:ascii="Arial" w:hAnsi="Arial"/>
                <w:position w:val="2"/>
                <w:sz w:val="20"/>
              </w:rPr>
              <w:t>SO</w:t>
            </w:r>
            <w:r>
              <w:rPr>
                <w:rFonts w:cs="Arial" w:ascii="Arial" w:hAnsi="Arial"/>
                <w:sz w:val="20"/>
              </w:rPr>
              <w:t xml:space="preserve">3 </w:t>
            </w:r>
            <w:r>
              <w:rPr>
                <w:rFonts w:cs="Arial" w:ascii="Arial" w:hAnsi="Arial"/>
                <w:position w:val="2"/>
                <w:sz w:val="20"/>
              </w:rPr>
              <w:t>và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Trích ly axít H</w:t>
            </w:r>
            <w:r>
              <w:rPr>
                <w:rFonts w:cs="Arial" w:ascii="Arial" w:hAnsi="Arial"/>
                <w:sz w:val="20"/>
              </w:rPr>
              <w:t>3</w:t>
            </w:r>
            <w:r>
              <w:rPr>
                <w:rFonts w:cs="Arial" w:ascii="Arial" w:hAnsi="Arial"/>
                <w:position w:val="2"/>
                <w:sz w:val="20"/>
              </w:rPr>
              <w:t>PO</w:t>
            </w:r>
            <w:r>
              <w:rPr>
                <w:rFonts w:cs="Arial" w:ascii="Arial" w:hAnsi="Arial"/>
                <w:sz w:val="20"/>
              </w:rPr>
              <w:t xml:space="preserve">4 </w:t>
            </w:r>
            <w:r>
              <w:rPr>
                <w:rFonts w:cs="Arial" w:ascii="Arial" w:hAnsi="Arial"/>
                <w:position w:val="2"/>
                <w:sz w:val="20"/>
              </w:rPr>
              <w:t>từ supe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bụi và các hợp chất chứa Flo.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tời nạp liệu lò cao sản xuất phân lân nung chảy.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Độc hại, tiếp xúc CO, CO</w:t>
            </w:r>
            <w:r>
              <w:rPr>
                <w:rFonts w:cs="Arial" w:ascii="Arial" w:hAnsi="Arial"/>
                <w:sz w:val="20"/>
              </w:rPr>
              <w:t>2</w:t>
            </w:r>
            <w:r>
              <w:rPr>
                <w:rFonts w:cs="Arial" w:ascii="Arial" w:hAnsi="Arial"/>
                <w:position w:val="2"/>
                <w:sz w:val="20"/>
              </w:rPr>
              <w:t>, H</w:t>
            </w:r>
            <w:r>
              <w:rPr>
                <w:rFonts w:cs="Arial" w:ascii="Arial" w:hAnsi="Arial"/>
                <w:sz w:val="20"/>
              </w:rPr>
              <w:t>2</w:t>
            </w:r>
            <w:r>
              <w:rPr>
                <w:rFonts w:cs="Arial" w:ascii="Arial" w:hAnsi="Arial"/>
                <w:position w:val="2"/>
                <w:sz w:val="20"/>
              </w:rPr>
              <w:t>S.</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Ra liệu lò cao sản xuất phân lân nung chảy.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CO, Fluor và nhiệt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tháp hấp thụ khí thải lò cao sản xuất phân lân nung chảy.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khí độc HF, SiF</w:t>
            </w:r>
            <w:r>
              <w:rPr>
                <w:rFonts w:cs="Arial" w:ascii="Arial" w:hAnsi="Arial"/>
                <w:sz w:val="20"/>
              </w:rPr>
              <w:t>4</w:t>
            </w:r>
            <w:r>
              <w:rPr>
                <w:rFonts w:cs="Arial" w:ascii="Arial" w:hAnsi="Arial"/>
                <w:position w:val="2"/>
                <w:sz w:val="20"/>
              </w:rPr>
              <w:t>, sữa vôi, xỉ lò.</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đốt gió nóng (CO) trong công nghệ sản xuất phân lân nung chảy.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khí độc, nhiệt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phụ gia thuốc trừ sâu</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tác động của bụi độc, SiO</w:t>
            </w:r>
            <w:r>
              <w:rPr>
                <w:rFonts w:cs="Arial" w:ascii="Arial" w:hAnsi="Arial"/>
                <w:sz w:val="20"/>
              </w:rPr>
              <w:t xml:space="preserve">2 </w:t>
            </w:r>
            <w:r>
              <w:rPr>
                <w:rFonts w:cs="Arial" w:ascii="Arial" w:hAnsi="Arial"/>
                <w:position w:val="2"/>
                <w:sz w:val="20"/>
              </w:rPr>
              <w:t>và các ôxít kim loại.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Hoá lỏng, đóng bình Clo; sản xuất axít HCl tinh khiết.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Clo, axít HCl rất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Clo thừa.</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Độc hại, tiếp xúc với khí Clo rất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Nghiền sàng, sấy, xử lý nguyên liệu thuốc bọc que hàn.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tiếp xúc với nóng, bụi SiO</w:t>
            </w:r>
            <w:r>
              <w:rPr>
                <w:rFonts w:cs="Arial" w:ascii="Arial" w:hAnsi="Arial"/>
                <w:sz w:val="20"/>
              </w:rPr>
              <w:t>2</w:t>
            </w:r>
            <w:r>
              <w:rPr>
                <w:rFonts w:cs="Arial" w:ascii="Arial" w:hAnsi="Arial"/>
                <w:position w:val="2"/>
                <w:sz w:val="20"/>
              </w:rPr>
              <w:t>, Silic và chất độc mạnh</w:t>
            </w:r>
            <w:r>
              <w:rPr>
                <w:rFonts w:cs="Arial" w:ascii="Arial" w:hAnsi="Arial"/>
                <w:sz w:val="20"/>
              </w:rPr>
              <w:t xml:space="preserve"> </w:t>
            </w:r>
            <w:r>
              <w:rPr>
                <w:rFonts w:cs="Arial" w:ascii="Arial" w:hAnsi="Arial"/>
                <w:position w:val="2"/>
                <w:sz w:val="20"/>
              </w:rPr>
              <w:t>Na</w:t>
            </w:r>
            <w:r>
              <w:rPr>
                <w:rFonts w:cs="Arial" w:ascii="Arial" w:hAnsi="Arial"/>
                <w:sz w:val="20"/>
              </w:rPr>
              <w:t>2</w:t>
            </w:r>
            <w:r>
              <w:rPr>
                <w:rFonts w:cs="Arial" w:ascii="Arial" w:hAnsi="Arial"/>
                <w:position w:val="2"/>
                <w:sz w:val="20"/>
              </w:rPr>
              <w:t>SiF</w:t>
            </w:r>
            <w:r>
              <w:rPr>
                <w:rFonts w:cs="Arial" w:ascii="Arial" w:hAnsi="Arial"/>
                <w:sz w:val="20"/>
              </w:rPr>
              <w:t>6</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Cân phối liệu, trộn khô thuốc bọc que hàn.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nghiền, đóng bao quặng mangan.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ồn và bụi mangan nồng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xích và băng tải cao su dưới hầm nhà máy tuyển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hầm sâu, ẩm ướt, thiếu ánh sáng, thiếu không khí, chịu tác động của ồn, bụi nồng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sàng GHIT trong nhà máy tuyển quặng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hầm, ẩm ướt, chịu tác động của ồn,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đập hàm, đập búa dưới hầm nhà máy tuyển quặng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hầm sâu,ẩm ướt, chịu tác động của bụi và ồn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bơm bùn dưới hầm sâu</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hầm sâu, thiếu ánh sáng, lầy lội, ẩm ướt, công việc rất nặng nhọc, tư thế lao động gò bó.</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chì trong công nghệ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hơi chì nồng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lò, thùng tháp trong công nghệ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công việc nặng nhọc, tư thế lao động gò bó, chịu tác động của nhiệt độ cao và hóa chất mạnh.</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vận chuyển than đen thủ công.</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tiếp xúc với bụi than (bụi hô hấp) nồng độ rất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nạo vét cống ngầm trong nhà máy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nặng nhọc, tư thế lao động gò bó, thường xuyên tiếp xúc với các chất phế thải và hóa chất độc hại.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hợp chất crôm.</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 mạnh.</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trạm bơm nước thải (thải nhiễm dầu, thải bẩn); trạm bơm nước tuần hoàn và xử lý nước thải.</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ở độ sâu từ - 10m đến – 20m; tiếp xúc với tiếng ồn, chất thải độc hại, vi sinh vật gây bệnh và hóa chất xử lý nước.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vận hành các thiết bị hoá (xử lý nước, khử muối, trưởng kíp vận hành).</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hóa chất độc hại, tiếng ồn và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Sản xuất CO</w:t>
            </w:r>
            <w:r>
              <w:rPr>
                <w:rFonts w:cs="Arial" w:ascii="Arial" w:hAnsi="Arial"/>
                <w:sz w:val="20"/>
              </w:rPr>
              <w:t xml:space="preserve">2 </w:t>
            </w:r>
            <w:r>
              <w:rPr>
                <w:rFonts w:cs="Arial" w:ascii="Arial" w:hAnsi="Arial"/>
                <w:position w:val="2"/>
                <w:sz w:val="20"/>
              </w:rPr>
              <w:t>lỏng, rắn.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tiếng ồn, hóa chất (CO</w:t>
            </w:r>
            <w:r>
              <w:rPr>
                <w:rFonts w:cs="Arial" w:ascii="Arial" w:hAnsi="Arial"/>
                <w:sz w:val="20"/>
              </w:rPr>
              <w:t xml:space="preserve">2 </w:t>
            </w:r>
            <w:r>
              <w:rPr>
                <w:rFonts w:cs="Arial" w:ascii="Arial" w:hAnsi="Arial"/>
                <w:position w:val="2"/>
                <w:sz w:val="20"/>
              </w:rPr>
              <w:t>lỏng, rắn, nồng độ cao; thuốc tím; khí H</w:t>
            </w:r>
            <w:r>
              <w:rPr>
                <w:rFonts w:cs="Arial" w:ascii="Arial" w:hAnsi="Arial"/>
                <w:sz w:val="20"/>
              </w:rPr>
              <w:t>2</w:t>
            </w:r>
            <w:r>
              <w:rPr>
                <w:rFonts w:cs="Arial" w:ascii="Arial" w:hAnsi="Arial"/>
                <w:position w:val="2"/>
                <w:sz w:val="20"/>
              </w:rPr>
              <w:t>S) và máy nén khí CO</w:t>
            </w:r>
            <w:r>
              <w:rPr>
                <w:rFonts w:cs="Arial" w:ascii="Arial" w:hAnsi="Arial"/>
                <w:sz w:val="20"/>
              </w:rPr>
              <w:t xml:space="preserve">2 </w:t>
            </w:r>
            <w:r>
              <w:rPr>
                <w:rFonts w:cs="Arial" w:ascii="Arial" w:hAnsi="Arial"/>
                <w:position w:val="2"/>
                <w:sz w:val="20"/>
              </w:rPr>
              <w:t>áp suất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 hồi, lọc dầu, tái sinh dầu bôi trơn.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làm việc trong môi trường hóa chất độc hại và tiếng ồn cao; chịu tác động trực tiếp của hơi dầu nóng và hơi nước.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Thải xỉ nóng lò hơi nhiệt.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tiếp xúc với nguồn nhiệt lớn, bụi xỉ than và hơi khí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Thủ kho bình (chai) chịu áp lực (O</w:t>
            </w:r>
            <w:r>
              <w:rPr>
                <w:rFonts w:cs="Arial" w:ascii="Arial" w:hAnsi="Arial"/>
                <w:sz w:val="20"/>
              </w:rPr>
              <w:t>2</w:t>
            </w:r>
            <w:r>
              <w:rPr>
                <w:rFonts w:cs="Arial" w:ascii="Arial" w:hAnsi="Arial"/>
                <w:position w:val="2"/>
                <w:sz w:val="20"/>
              </w:rPr>
              <w:t>, N</w:t>
            </w:r>
            <w:r>
              <w:rPr>
                <w:rFonts w:cs="Arial" w:ascii="Arial" w:hAnsi="Arial"/>
                <w:sz w:val="20"/>
              </w:rPr>
              <w:t>2</w:t>
            </w:r>
            <w:r>
              <w:rPr>
                <w:rFonts w:cs="Arial" w:ascii="Arial" w:hAnsi="Arial"/>
                <w:position w:val="2"/>
                <w:sz w:val="20"/>
              </w:rPr>
              <w:t>, CO</w:t>
            </w:r>
            <w:r>
              <w:rPr>
                <w:rFonts w:cs="Arial" w:ascii="Arial" w:hAnsi="Arial"/>
                <w:sz w:val="20"/>
              </w:rPr>
              <w:t xml:space="preserve">2 </w:t>
            </w:r>
            <w:r>
              <w:rPr>
                <w:rFonts w:cs="Arial" w:ascii="Arial" w:hAnsi="Arial"/>
                <w:position w:val="2"/>
                <w:sz w:val="20"/>
              </w:rPr>
              <w:t>lỏng, NH</w:t>
            </w:r>
            <w:r>
              <w:rPr>
                <w:rFonts w:cs="Arial" w:ascii="Arial" w:hAnsi="Arial"/>
                <w:sz w:val="20"/>
              </w:rPr>
              <w:t xml:space="preserve">3 </w:t>
            </w:r>
            <w:r>
              <w:rPr>
                <w:rFonts w:cs="Arial" w:ascii="Arial" w:hAnsi="Arial"/>
                <w:position w:val="2"/>
                <w:sz w:val="20"/>
              </w:rPr>
              <w:t>lỏng).</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bình chứa khí có áp suất cao, dễ cháy nổ, nguy hiểm; Chịu ảnh hưởng của hơi hóa chất độc hại.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Nhặt than thủ công tại bãi xỉ thải của lò khí hoá than.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Làm việc ngoài trời, công việc thủ công nặng nhọc; Chịu tác động của </w:t>
            </w:r>
            <w:r>
              <w:rPr>
                <w:rFonts w:cs="Arial" w:ascii="Arial" w:hAnsi="Arial"/>
                <w:position w:val="2"/>
                <w:sz w:val="20"/>
              </w:rPr>
              <w:t>nóng, bụi xỉ than và hỗn hợp hơi nước, khí CO, H</w:t>
            </w:r>
            <w:r>
              <w:rPr>
                <w:rFonts w:cs="Arial" w:ascii="Arial" w:hAnsi="Arial"/>
                <w:sz w:val="20"/>
              </w:rPr>
              <w:t>2</w:t>
            </w:r>
            <w:r>
              <w:rPr>
                <w:rFonts w:cs="Arial" w:ascii="Arial" w:hAnsi="Arial"/>
                <w:position w:val="2"/>
                <w:sz w:val="20"/>
              </w:rPr>
              <w:t>S.</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vận chuyển than bùn.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Làm việc ngoài trời trên các hồ lắng than bùn, công việc thủ công nặng nhọc; Chịu tác động trực tiếp của nhiệt độ, hơi ẩm, bụi xỉ than và hỗn hợp </w:t>
            </w:r>
            <w:r>
              <w:rPr>
                <w:rFonts w:cs="Arial" w:ascii="Arial" w:hAnsi="Arial"/>
                <w:position w:val="2"/>
                <w:sz w:val="20"/>
              </w:rPr>
              <w:t>hơi nước, khí CO, CO</w:t>
            </w:r>
            <w:r>
              <w:rPr>
                <w:rFonts w:cs="Arial" w:ascii="Arial" w:hAnsi="Arial"/>
                <w:sz w:val="20"/>
              </w:rPr>
              <w:t>2</w:t>
            </w:r>
            <w:r>
              <w:rPr>
                <w:rFonts w:cs="Arial" w:ascii="Arial" w:hAnsi="Arial"/>
                <w:position w:val="2"/>
                <w:sz w:val="20"/>
              </w:rPr>
              <w:t>, NH</w:t>
            </w:r>
            <w:r>
              <w:rPr>
                <w:rFonts w:cs="Arial" w:ascii="Arial" w:hAnsi="Arial"/>
                <w:sz w:val="20"/>
              </w:rPr>
              <w:t>3</w:t>
            </w:r>
            <w:r>
              <w:rPr>
                <w:rFonts w:cs="Arial" w:ascii="Arial" w:hAnsi="Arial"/>
                <w:position w:val="2"/>
                <w:sz w:val="20"/>
              </w:rPr>
              <w:t>, H</w:t>
            </w:r>
            <w:r>
              <w:rPr>
                <w:rFonts w:cs="Arial" w:ascii="Arial" w:hAnsi="Arial"/>
                <w:sz w:val="20"/>
              </w:rPr>
              <w:t>2</w:t>
            </w:r>
            <w:r>
              <w:rPr>
                <w:rFonts w:cs="Arial" w:ascii="Arial" w:hAnsi="Arial"/>
                <w:position w:val="2"/>
                <w:sz w:val="20"/>
              </w:rPr>
              <w:t>S.</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thu hồi nhiệt từ khí hoá than.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Thường xuyên làm việc trong môi trường có nhiệt độ cao, tiếng ồn lớn; </w:t>
            </w:r>
            <w:r>
              <w:rPr>
                <w:rFonts w:cs="Arial" w:ascii="Arial" w:hAnsi="Arial"/>
                <w:position w:val="2"/>
                <w:sz w:val="20"/>
              </w:rPr>
              <w:t>tiếp xúc với thiết bị có áp suất cao, phát sinh hơi khí độc CO, CO</w:t>
            </w:r>
            <w:r>
              <w:rPr>
                <w:rFonts w:cs="Arial" w:ascii="Arial" w:hAnsi="Arial"/>
                <w:sz w:val="20"/>
              </w:rPr>
              <w:t>2</w:t>
            </w:r>
            <w:r>
              <w:rPr>
                <w:rFonts w:cs="Arial" w:ascii="Arial" w:hAnsi="Arial"/>
                <w:position w:val="2"/>
                <w:sz w:val="20"/>
              </w:rPr>
              <w:t>, NH</w:t>
            </w:r>
            <w:r>
              <w:rPr>
                <w:rFonts w:cs="Arial" w:ascii="Arial" w:hAnsi="Arial"/>
                <w:sz w:val="20"/>
              </w:rPr>
              <w:t>3</w:t>
            </w:r>
            <w:r>
              <w:rPr>
                <w:rFonts w:cs="Arial" w:ascii="Arial" w:hAnsi="Arial"/>
                <w:position w:val="2"/>
                <w:sz w:val="20"/>
              </w:rPr>
              <w:t>, H</w:t>
            </w:r>
            <w:r>
              <w:rPr>
                <w:rFonts w:cs="Arial" w:ascii="Arial" w:hAnsi="Arial"/>
                <w:sz w:val="20"/>
              </w:rPr>
              <w:t>2</w:t>
            </w:r>
            <w:r>
              <w:rPr>
                <w:rFonts w:cs="Arial" w:ascii="Arial" w:hAnsi="Arial"/>
                <w:position w:val="2"/>
                <w:sz w:val="20"/>
              </w:rPr>
              <w:t>S.</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Sản xuất, đóng bao Al(OH)</w:t>
            </w:r>
            <w:r>
              <w:rPr>
                <w:rFonts w:cs="Arial" w:ascii="Arial" w:hAnsi="Arial"/>
                <w:sz w:val="20"/>
              </w:rPr>
              <w:t>3</w:t>
            </w:r>
            <w:r>
              <w:rPr>
                <w:rFonts w:cs="Arial" w:ascii="Arial" w:hAnsi="Arial"/>
                <w:position w:val="2"/>
                <w:sz w:val="20"/>
              </w:rPr>
              <w: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 NaOH, hơi ẩm, bụi ở nhiệt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Vận hành băng tải cấp lưu huỳnh, vận hành lò đốt lưu huỳnh để sản xuất axit </w:t>
            </w:r>
            <w:r>
              <w:rPr>
                <w:rFonts w:cs="Arial" w:ascii="Arial" w:hAnsi="Arial"/>
                <w:position w:val="2"/>
                <w:sz w:val="20"/>
              </w:rPr>
              <w:t>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thường xuyên nóng, ồn, nồng độ SO</w:t>
            </w:r>
            <w:r>
              <w:rPr>
                <w:rFonts w:cs="Arial" w:ascii="Arial" w:hAnsi="Arial"/>
                <w:sz w:val="20"/>
              </w:rPr>
              <w:t>2</w:t>
            </w:r>
            <w:r>
              <w:rPr>
                <w:rFonts w:cs="Arial" w:ascii="Arial" w:hAnsi="Arial"/>
                <w:position w:val="2"/>
                <w:sz w:val="20"/>
              </w:rPr>
              <w:t>, khí H</w:t>
            </w:r>
            <w:r>
              <w:rPr>
                <w:rFonts w:cs="Arial" w:ascii="Arial" w:hAnsi="Arial"/>
                <w:sz w:val="20"/>
              </w:rPr>
              <w:t>2</w:t>
            </w:r>
            <w:r>
              <w:rPr>
                <w:rFonts w:cs="Arial" w:ascii="Arial" w:hAnsi="Arial"/>
                <w:position w:val="2"/>
                <w:sz w:val="20"/>
              </w:rPr>
              <w:t>S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cầu trục đảo trộn supe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thường xuyên với bụi, ồn, nồng độ Flo, khí H</w:t>
            </w:r>
            <w:r>
              <w:rPr>
                <w:rFonts w:cs="Arial" w:ascii="Arial" w:hAnsi="Arial"/>
                <w:sz w:val="20"/>
              </w:rPr>
              <w:t>2</w:t>
            </w:r>
            <w:r>
              <w:rPr>
                <w:rFonts w:cs="Arial" w:ascii="Arial" w:hAnsi="Arial"/>
                <w:position w:val="2"/>
                <w:sz w:val="20"/>
              </w:rPr>
              <w:t>S rất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nhân sản xuất muối ZnCl</w:t>
            </w:r>
            <w:r>
              <w:rPr>
                <w:rFonts w:cs="Arial" w:ascii="Arial" w:hAnsi="Arial"/>
                <w:sz w:val="20"/>
              </w:rPr>
              <w:t>2</w:t>
            </w:r>
            <w:r>
              <w:rPr>
                <w:rFonts w:cs="Arial" w:ascii="Arial" w:hAnsi="Arial"/>
                <w:position w:val="2"/>
                <w:sz w:val="20"/>
              </w:rPr>
              <w: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nhiệt độ cao, khí độc CO, HCl, H</w:t>
            </w:r>
            <w:r>
              <w:rPr>
                <w:rFonts w:cs="Arial" w:ascii="Arial" w:hAnsi="Arial"/>
                <w:sz w:val="20"/>
              </w:rPr>
              <w:t>2</w:t>
            </w:r>
            <w:r>
              <w:rPr>
                <w:rFonts w:cs="Arial" w:ascii="Arial" w:hAnsi="Arial"/>
                <w:position w:val="2"/>
                <w:sz w:val="20"/>
              </w:rPr>
              <w:t>S.</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Sản xuất, đóng bao Na</w:t>
            </w:r>
            <w:r>
              <w:rPr>
                <w:rFonts w:cs="Arial" w:ascii="Arial" w:hAnsi="Arial"/>
                <w:sz w:val="20"/>
              </w:rPr>
              <w:t>2</w:t>
            </w:r>
            <w:r>
              <w:rPr>
                <w:rFonts w:cs="Arial" w:ascii="Arial" w:hAnsi="Arial"/>
                <w:position w:val="2"/>
                <w:sz w:val="20"/>
              </w:rPr>
              <w:t>SiF</w:t>
            </w:r>
            <w:r>
              <w:rPr>
                <w:rFonts w:cs="Arial" w:ascii="Arial" w:hAnsi="Arial"/>
                <w:sz w:val="20"/>
              </w:rPr>
              <w:t>6</w:t>
            </w:r>
            <w:r>
              <w:rPr>
                <w:rFonts w:cs="Arial" w:ascii="Arial" w:hAnsi="Arial"/>
                <w:position w:val="2"/>
                <w:sz w:val="20"/>
              </w:rPr>
              <w: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khí độc (HF), ồn, nồng độ bụi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110"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Nghiền vôi và than để luyện đất đèn; đóng thùng đất đèn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tiếp xúc với tiếng ồn và bụi vượt tiêu chuẩn cho phép nhiều lần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hơi</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bụi, ồn và nóng</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sấy quặng apatít, pyrít.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bụi, ồn và nóng</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quặng pyrít, apatít, lưu huỳnh, than và các sản phẩm axít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ồn, bụi quặng nồng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cẩu trục chuyển quặng pyrít,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của ồn, bụi quặng nồng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Nghiền phụ gia để sản xuất phân NPK</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ồn và bụi vượt tiêu chuẩn cho phép nhiều lần.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vê viên, đóng bao phân NPK</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thường xuyên với nóng, bụi và NH</w:t>
            </w:r>
            <w:r>
              <w:rPr>
                <w:rFonts w:cs="Arial" w:ascii="Arial" w:hAnsi="Arial"/>
                <w:sz w:val="20"/>
              </w:rPr>
              <w:t>3</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bao, khâu bao và bốc vác supe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thủ công, nặng nhọc, ảnh hưởng của bụi, SO</w:t>
            </w:r>
            <w:r>
              <w:rPr>
                <w:rFonts w:cs="Arial" w:ascii="Arial" w:hAnsi="Arial"/>
                <w:sz w:val="20"/>
              </w:rPr>
              <w:t>3</w:t>
            </w:r>
            <w:r>
              <w:rPr>
                <w:rFonts w:cs="Arial" w:ascii="Arial" w:hAnsi="Arial"/>
                <w:position w:val="2"/>
                <w:sz w:val="20"/>
              </w:rPr>
              <w:t>, HF</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Cán màng mỏng PVC, PP, PE</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hơi xăng, nóng và các chất nhựa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Ép suất, thành hình các sản phẩm cao su</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nóng, bụi, ồn và hơi xăng dầu</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Cán tráng, cán hình vải cao su</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ảnh hưởng của ồn, xăng và SO</w:t>
            </w:r>
            <w:r>
              <w:rPr>
                <w:rFonts w:cs="Arial" w:ascii="Arial" w:hAnsi="Arial"/>
                <w:sz w:val="20"/>
              </w:rPr>
              <w:t>2</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tanh trong sản xuất lốp các loại</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bụi, xăng và chất độc mạnh như xylen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điện lò luyện đất đèn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tiếng ồn, bụi nồng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loại tấm cực chì sản xuất ắc quy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ảnh hưởng của ồn và bụi chì</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Sàng, sấy hóa chất, phối liệu cao su.</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nhiệt độ cao, bụi,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tạo cao su tái sinh.</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bụi than, và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Lưu hoá các sản phẩm cao su.</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các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tạo băng tải công nghiệp.</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dung môi hữu cơ (benzene) và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Ép suất thành hình săm, lốp ôtô, máy bay, máy kéo.</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nhọc,tiếp xúc với nhiệt độ cao, các hóa chất và dung môi hữu cơ</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Tổng hợp nhựa ankýt sản xuất sơn.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phênol, benzen, xylen.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cán kẽm trong công nghệ sản xuất pin.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nhiệt độ cao, bụi kẽm.</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nung cọc than trong công nghệ sản xuất pin.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nhiệt độ cao,dung môi hữu cơ và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Trộn bột cực dương trong công nghệ sản xuất pin.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hóa chất điện giải và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Trộn bột ép cọc than trong công nghệ sản xuất pin.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nhiệt độ cao và bụi than.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Sản xuất khí C</w:t>
            </w:r>
            <w:r>
              <w:rPr>
                <w:rFonts w:cs="Arial" w:ascii="Arial" w:hAnsi="Arial"/>
                <w:sz w:val="20"/>
              </w:rPr>
              <w:t>2</w:t>
            </w:r>
            <w:r>
              <w:rPr>
                <w:rFonts w:cs="Arial" w:ascii="Arial" w:hAnsi="Arial"/>
                <w:position w:val="2"/>
                <w:sz w:val="20"/>
              </w:rPr>
              <w:t>H</w:t>
            </w:r>
            <w:r>
              <w:rPr>
                <w:rFonts w:cs="Arial" w:ascii="Arial" w:hAnsi="Arial"/>
                <w:sz w:val="20"/>
              </w:rPr>
              <w:t xml:space="preserve">2 </w:t>
            </w:r>
            <w:r>
              <w:rPr>
                <w:rFonts w:cs="Arial" w:ascii="Arial" w:hAnsi="Arial"/>
                <w:position w:val="2"/>
                <w:sz w:val="20"/>
              </w:rPr>
              <w:t>và muội axêtylen.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tiếp xúc với khí độc và bụi than.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bơm cô đặc trong công nghệ tuyển quặng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ẩm ướt, tiếp xúc với axít và muối axít.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bơm cấp axít và thùng tiếp xúc trong công nghệ tuyển quặng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axít mạnh nồng độ rất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Tái sinh dung dịch đồng.</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axít vô cơ mạnh.</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amôn bicácbônát.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axít mạnh (HCl) và Cl</w:t>
            </w:r>
            <w:r>
              <w:rPr>
                <w:rFonts w:cs="Arial" w:ascii="Arial" w:hAnsi="Arial"/>
                <w:sz w:val="20"/>
              </w:rPr>
              <w:t>2</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tháp rửa bằng dung dịch đồng, kiềm trong công nghệ sản xuất phân đạm.</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chất xút và dung dịch các muối hữu cơ ăn mòn.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bình nguyên liệu, thành phẩm khí và lỏng trong công nghiệp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Làm việc trong môi trường nhiều hóa chất độc: C</w:t>
            </w:r>
            <w:r>
              <w:rPr>
                <w:rFonts w:cs="Arial" w:ascii="Arial" w:hAnsi="Arial"/>
                <w:sz w:val="20"/>
              </w:rPr>
              <w:t>2</w:t>
            </w:r>
            <w:r>
              <w:rPr>
                <w:rFonts w:cs="Arial" w:ascii="Arial" w:hAnsi="Arial"/>
                <w:position w:val="2"/>
                <w:sz w:val="20"/>
              </w:rPr>
              <w:t>H</w:t>
            </w:r>
            <w:r>
              <w:rPr>
                <w:rFonts w:cs="Arial" w:ascii="Arial" w:hAnsi="Arial"/>
                <w:sz w:val="20"/>
              </w:rPr>
              <w:t>2</w:t>
            </w:r>
            <w:r>
              <w:rPr>
                <w:rFonts w:cs="Arial" w:ascii="Arial" w:hAnsi="Arial"/>
                <w:position w:val="2"/>
                <w:sz w:val="20"/>
              </w:rPr>
              <w:t>, NH</w:t>
            </w:r>
            <w:r>
              <w:rPr>
                <w:rFonts w:cs="Arial" w:ascii="Arial" w:hAnsi="Arial"/>
                <w:sz w:val="20"/>
              </w:rPr>
              <w:t>3</w:t>
            </w:r>
            <w:r>
              <w:rPr>
                <w:rFonts w:cs="Arial" w:ascii="Arial" w:hAnsi="Arial"/>
                <w:position w:val="2"/>
                <w:sz w:val="20"/>
              </w:rPr>
              <w:t>, CO</w:t>
            </w:r>
            <w:r>
              <w:rPr>
                <w:rFonts w:cs="Arial" w:ascii="Arial" w:hAnsi="Arial"/>
                <w:sz w:val="20"/>
              </w:rPr>
              <w:t>2</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bao, bốc xếp urê.</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tiếp xúc bụi, NH</w:t>
            </w:r>
            <w:r>
              <w:rPr>
                <w:rFonts w:cs="Arial" w:ascii="Arial" w:hAnsi="Arial"/>
                <w:sz w:val="20"/>
              </w:rPr>
              <w:t>3</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than hoạt tính.</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khí NH</w:t>
            </w:r>
            <w:r>
              <w:rPr>
                <w:rFonts w:cs="Arial" w:ascii="Arial" w:hAnsi="Arial"/>
                <w:sz w:val="20"/>
              </w:rPr>
              <w:t>3</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Sản xuất Bari cabonát (BaCO</w:t>
            </w:r>
            <w:r>
              <w:rPr>
                <w:rFonts w:cs="Arial" w:ascii="Arial" w:hAnsi="Arial"/>
                <w:sz w:val="20"/>
              </w:rPr>
              <w:t>3</w:t>
            </w:r>
            <w:r>
              <w:rPr>
                <w:rFonts w:cs="Arial" w:ascii="Arial" w:hAnsi="Arial"/>
                <w:position w:val="2"/>
                <w:sz w:val="20"/>
              </w:rPr>
              <w: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Nặng nhọc, tiếp xúc với bụi,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các muối sunfít.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axít H</w:t>
            </w:r>
            <w:r>
              <w:rPr>
                <w:rFonts w:cs="Arial" w:ascii="Arial" w:hAnsi="Arial"/>
                <w:sz w:val="20"/>
              </w:rPr>
              <w:t>2</w:t>
            </w:r>
            <w:r>
              <w:rPr>
                <w:rFonts w:cs="Arial" w:ascii="Arial" w:hAnsi="Arial"/>
                <w:position w:val="2"/>
                <w:sz w:val="20"/>
              </w:rPr>
              <w:t>SO</w:t>
            </w:r>
            <w:r>
              <w:rPr>
                <w:rFonts w:cs="Arial" w:ascii="Arial" w:hAnsi="Arial"/>
                <w:sz w:val="20"/>
              </w:rPr>
              <w:t xml:space="preserve">4 </w:t>
            </w:r>
            <w:r>
              <w:rPr>
                <w:rFonts w:cs="Arial" w:ascii="Arial" w:hAnsi="Arial"/>
                <w:position w:val="2"/>
                <w:sz w:val="20"/>
              </w:rPr>
              <w:t>đậm đặc.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tripoly.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bụi, axít H</w:t>
            </w:r>
            <w:r>
              <w:rPr>
                <w:rFonts w:cs="Arial" w:ascii="Arial" w:hAnsi="Arial"/>
                <w:sz w:val="20"/>
              </w:rPr>
              <w:t>3</w:t>
            </w:r>
            <w:r>
              <w:rPr>
                <w:rFonts w:cs="Arial" w:ascii="Arial" w:hAnsi="Arial"/>
                <w:position w:val="2"/>
                <w:sz w:val="20"/>
              </w:rPr>
              <w:t>PO</w:t>
            </w:r>
            <w:r>
              <w:rPr>
                <w:rFonts w:cs="Arial" w:ascii="Arial" w:hAnsi="Arial"/>
                <w:sz w:val="20"/>
              </w:rPr>
              <w:t>4</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nước lọc dùng trong công nghiệp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ẩm ướt, tiếp xúc với Clo và zaven.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cầu trục, máy vớt bán thành phầm phân lân nung chảy.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ẩm ướt, tiếp xúc với bụi và hóa chất độc mạnh (HF).</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Nạp liệu lò cao sản xuất phân lân nung chảy.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bụi than đá, khí CO, H</w:t>
            </w:r>
            <w:r>
              <w:rPr>
                <w:rFonts w:cs="Arial" w:ascii="Arial" w:hAnsi="Arial"/>
                <w:sz w:val="20"/>
              </w:rPr>
              <w:t>2</w:t>
            </w:r>
            <w:r>
              <w:rPr>
                <w:rFonts w:cs="Arial" w:ascii="Arial" w:hAnsi="Arial"/>
                <w:position w:val="2"/>
                <w:sz w:val="20"/>
              </w:rPr>
              <w:t>S, CO</w:t>
            </w:r>
            <w:r>
              <w:rPr>
                <w:rFonts w:cs="Arial" w:ascii="Arial" w:hAnsi="Arial"/>
                <w:sz w:val="20"/>
              </w:rPr>
              <w:t xml:space="preserve">2 </w:t>
            </w:r>
            <w:r>
              <w:rPr>
                <w:rFonts w:cs="Arial" w:ascii="Arial" w:hAnsi="Arial"/>
                <w:position w:val="2"/>
                <w:sz w:val="20"/>
              </w:rPr>
              <w:t>ở nhiệt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bán thành phẩm phân lân nung chảy.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Phải đi lại nhiều, tiếp xúc với ồn, bụi nồng độ rất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quạt gió cao áp, lò cao sản xuất phân lân nung chảy.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rung và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lò cao sản xuất phân lân nung chảy.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điều kiện nhiệt độ cao, tiếp xúc CO, Fluor, HF.</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cầu trục nạp liệu máy sấy.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nhiệt độ cao,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sấy thùng quay sản xuất phân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điều kiện nhiệt độ cao,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thành phẩm phân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bụi, ồn.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đốt cấp nhiệt cho máy sấy.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bụi và khí CO.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thành phẩm phân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bụi, ồn.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đóng bao phân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nồng độ rất cao và ồn.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vận chuyển bao phân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nặng nhọc, chịu tác động của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đập quặng nguyên liệu sản xuất phân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bụi và ồn.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trong dây chuyền sản xuất phân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bụi và ồn.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sàng tuyển nguyên liệu khô, ướt trong công nghệ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ẩm ướt, tiếp xúc bụi, ồn.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Sàng tuyển, vận chuyển than trong công nghệ sản xuất phân bón hoá học.</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bụi lò cao trong công nghệ sản xuất phân lân nung chảy.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bụi và hơi khí độc của khói lò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Ép bánh quặng apatít mịn, than cám trong công nghệ sản xuất phân lân.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nặng nhọc, tiếp xúc với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Điện phân dung dịch NaCl sản xuất NaOH.</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có Clo và dung dịch bão hoà.</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 đặc xút NaOH.</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xút ăn da.</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thùng điện giải trong công nghệ sản xuất NaOH.</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chất độc mạnh như: NaOH, axít.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phèn.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bụi, axít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khí SO</w:t>
            </w:r>
            <w:r>
              <w:rPr>
                <w:rFonts w:cs="Arial" w:ascii="Arial" w:hAnsi="Arial"/>
                <w:sz w:val="20"/>
              </w:rPr>
              <w:t xml:space="preserve">2 </w:t>
            </w:r>
            <w:r>
              <w:rPr>
                <w:rFonts w:cs="Arial" w:ascii="Arial" w:hAnsi="Arial"/>
                <w:position w:val="2"/>
                <w:sz w:val="20"/>
              </w:rPr>
              <w:t>và SO</w:t>
            </w:r>
            <w:r>
              <w:rPr>
                <w:rFonts w:cs="Arial" w:ascii="Arial" w:hAnsi="Arial"/>
                <w:sz w:val="20"/>
              </w:rPr>
              <w:t>3</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Trộn ướt, ép bánh thuốc bọc que hàn.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bụi MnO</w:t>
            </w:r>
            <w:r>
              <w:rPr>
                <w:rFonts w:cs="Arial" w:ascii="Arial" w:hAnsi="Arial"/>
                <w:sz w:val="20"/>
              </w:rPr>
              <w:t>2</w:t>
            </w:r>
            <w:r>
              <w:rPr>
                <w:rFonts w:cs="Arial" w:ascii="Arial" w:hAnsi="Arial"/>
                <w:position w:val="2"/>
                <w:sz w:val="20"/>
              </w:rPr>
              <w:t>, SiO</w:t>
            </w:r>
            <w:r>
              <w:rPr>
                <w:rFonts w:cs="Arial" w:ascii="Arial" w:hAnsi="Arial"/>
                <w:sz w:val="20"/>
              </w:rPr>
              <w:t>2</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que hàn bằng lò điện.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nhiệt độ cao, bụi fri.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làm sạch bề mặt lõi que hàn điện.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bụi sắt và axít.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Nghiền, cán, khuấy, trộn, pha màu; đóng hộp sơn.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phenol, xylen, benzen, ôxít crôm, sắt, kẽm.</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si, sáp trong công nghệ sản xuất pin.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nhiệt độ cao, dễ cháy, độc hại.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Tuyển chọn Mangan theo phương pháp trọng lực trong công nghệ sản xuất pin.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bụi mangan.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đập, sàng quặng mangan.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bụi, ồn.</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Cắt vải, dán ống lốp máy bay, máy kéo, ôtô, mô tô.</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xăng, dung môi hữu cơ.</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tạo ống cao su chịu áp lực.</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Nặng nhọc, tiếp xúc với các hóa chất xúc tác, lưu huỳnh.</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Đục khuôn mẫu lốp các loại</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tiếng ồn và bụi kim loại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Sản xuất bột CaCO</w:t>
            </w:r>
            <w:r>
              <w:rPr>
                <w:rFonts w:cs="Arial" w:ascii="Arial" w:hAnsi="Arial"/>
                <w:sz w:val="20"/>
              </w:rPr>
              <w:t>3</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bụi SiO</w:t>
            </w:r>
            <w:r>
              <w:rPr>
                <w:rFonts w:cs="Arial" w:ascii="Arial" w:hAnsi="Arial"/>
                <w:sz w:val="20"/>
              </w:rPr>
              <w:t>2</w:t>
            </w:r>
            <w:r>
              <w:rPr>
                <w:rFonts w:cs="Arial" w:ascii="Arial" w:hAnsi="Arial"/>
                <w:position w:val="2"/>
                <w:sz w:val="20"/>
              </w:rPr>
              <w:t>, sữa vôi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xích, băng tải cao su trong tuyển quặng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rung, ồn và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sàng ướt tuyển quặng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ẩm ướt, chịu tác động của ồn và rung.</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phân cấp tuyển quặng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ẩm ướt, ồn, rung và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tiếp thuốc tuyển quặng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thuốc tuyển nổi quặng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máy lọc thành phẩm quặng apatít.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dung môi hữu cơ và axít.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máy sấy thành phẩm quặng apaptít.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ồn, nhiệt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ống PVC các loại</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bụi, hơi và khí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dệt bao PP, PE các loại.</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suốt ca làm việc, chịu tác động của ồn, rung và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nồi hơi trong công nghệ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bụi, khói từ các loại nguyên liệu, các loại dầu nhớt và nhiệt độ 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nén khí trong công nghệ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rung và hóa chất.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cơ, điện trong dây chuyển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có hóa chất độc, tư thế lao động gò bó.</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Bọc lót chống ăn mòn trong dây chuyển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thường xuyên tiếp xúc với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hệ thống, thiết bị đo lường trong công nghệ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hóa chất độc hại, tư thế lao động gò bó.</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bơm các dung dịch axít, bazơ trong công nghệ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xúc tiếp axít và bazơ độc hại.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trong các nhà máy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hóa chất độc công việc thủ công, nặng nhọc.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Chỉ đạo kỹ thuật trực tiếp trong dây chuyền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nhiều công việc phức tạp, chịu tác động của ồn, bụi và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các hóa chất tinh khiết.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làm việc trong môi trường hóa chất độc hại.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tuyển nổi quặng nguyên liệu.</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rung.</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cấp thuốc tuyển.</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dung môi hữu cơ và axít.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91</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xà phòng kem, xà phòng bột.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hóa chất, bụi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92</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Lấy mẫu, phân tích chất lượng nguyên liệu, bán thành phẩm, thành phẩm trong dây chuyền sản xuất hóa chất và các sản phẩm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hóa chất độc, ồn và bụi.</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93</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đồng hồ đo áp lực trong dây chuyền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phải đi lại, tư thế làm việc gò bó, chịu tác động của bụi và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94</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ắc quy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thường xuyên tiếp xúc chì và axít.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95</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Thí nghiệm, kiểm tra chất lượng bán thành phẩm, thành phẩm ắc quy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thường xuyên tiếp xúc với hơi, bụi chì và axít.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96</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Nạp điện ắc quy trong dây chuyền sản xuất ắc quy</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tiếp xúc với hơi, bụi chì và axít.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97</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vận chuyển hóa chất và các sản phẩm hóa chất trong công nghệ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tiếp xúc với các loại hóa chất độc.</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98</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lò đốt than trong công nghệ sản xuất hóa chất.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Lao động thủ công, tiếp xúc thường xuyên với bụi, nóng, nồng độ khí </w:t>
            </w:r>
            <w:r>
              <w:rPr>
                <w:rFonts w:cs="Arial" w:ascii="Arial" w:hAnsi="Arial"/>
                <w:position w:val="2"/>
                <w:sz w:val="20"/>
              </w:rPr>
              <w:t>CO</w:t>
            </w:r>
            <w:r>
              <w:rPr>
                <w:rFonts w:cs="Arial" w:ascii="Arial" w:hAnsi="Arial"/>
                <w:sz w:val="20"/>
              </w:rPr>
              <w:t>2</w:t>
            </w:r>
            <w:r>
              <w:rPr>
                <w:rFonts w:cs="Arial" w:ascii="Arial" w:hAnsi="Arial"/>
                <w:position w:val="2"/>
                <w:sz w:val="20"/>
              </w:rPr>
              <w:t>, khí SO</w:t>
            </w:r>
            <w:r>
              <w:rPr>
                <w:rFonts w:cs="Arial" w:ascii="Arial" w:hAnsi="Arial"/>
                <w:sz w:val="20"/>
              </w:rPr>
              <w:t xml:space="preserve">2 </w:t>
            </w:r>
            <w:r>
              <w:rPr>
                <w:rFonts w:cs="Arial" w:ascii="Arial" w:hAnsi="Arial"/>
                <w:position w:val="2"/>
                <w:sz w:val="20"/>
              </w:rPr>
              <w:t>cao.</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99</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nhân sản xuất Na</w:t>
            </w:r>
            <w:r>
              <w:rPr>
                <w:rFonts w:cs="Arial" w:ascii="Arial" w:hAnsi="Arial"/>
                <w:sz w:val="20"/>
              </w:rPr>
              <w:t>2</w:t>
            </w:r>
            <w:r>
              <w:rPr>
                <w:rFonts w:cs="Arial" w:ascii="Arial" w:hAnsi="Arial"/>
                <w:position w:val="2"/>
                <w:sz w:val="20"/>
              </w:rPr>
              <w:t>SiO</w:t>
            </w:r>
            <w:r>
              <w:rPr>
                <w:rFonts w:cs="Arial" w:ascii="Arial" w:hAnsi="Arial"/>
                <w:sz w:val="20"/>
              </w:rPr>
              <w:t>3</w:t>
            </w:r>
            <w:r>
              <w:rPr>
                <w:rFonts w:cs="Arial" w:ascii="Arial" w:hAnsi="Arial"/>
                <w:position w:val="2"/>
                <w:sz w:val="20"/>
              </w:rPr>
              <w: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nhiệt độ cao, bụi Silic, sôđa (Na</w:t>
            </w:r>
            <w:r>
              <w:rPr>
                <w:rFonts w:cs="Arial" w:ascii="Arial" w:hAnsi="Arial"/>
                <w:sz w:val="20"/>
              </w:rPr>
              <w:t>2</w:t>
            </w:r>
            <w:r>
              <w:rPr>
                <w:rFonts w:cs="Arial" w:ascii="Arial" w:hAnsi="Arial"/>
                <w:position w:val="2"/>
                <w:sz w:val="20"/>
              </w:rPr>
              <w:t>CO</w:t>
            </w:r>
            <w:r>
              <w:rPr>
                <w:rFonts w:cs="Arial" w:ascii="Arial" w:hAnsi="Arial"/>
                <w:sz w:val="20"/>
              </w:rPr>
              <w:t>3</w:t>
            </w:r>
            <w:r>
              <w:rPr>
                <w:rFonts w:cs="Arial" w:ascii="Arial" w:hAnsi="Arial"/>
                <w:position w:val="2"/>
                <w:sz w:val="20"/>
              </w:rPr>
              <w:t>).</w:t>
            </w:r>
          </w:p>
        </w:tc>
      </w:tr>
      <w:tr>
        <w:trPr/>
        <w:tc>
          <w:tcPr>
            <w:tcW w:w="8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100</w:t>
            </w:r>
          </w:p>
        </w:tc>
        <w:tc>
          <w:tcPr>
            <w:tcW w:w="63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nhân sản xuất Poly aluminium clorua (P.A.C), sản xuất CaCl</w:t>
            </w:r>
            <w:r>
              <w:rPr>
                <w:rFonts w:cs="Arial" w:ascii="Arial" w:hAnsi="Arial"/>
                <w:sz w:val="20"/>
              </w:rPr>
              <w:t>2</w:t>
            </w:r>
            <w:r>
              <w:rPr>
                <w:rFonts w:cs="Arial" w:ascii="Arial" w:hAnsi="Arial"/>
                <w:position w:val="2"/>
                <w:sz w:val="20"/>
              </w:rPr>
              <w:t>.</w:t>
            </w:r>
          </w:p>
        </w:tc>
        <w:tc>
          <w:tcPr>
            <w:tcW w:w="576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nhiệt độ cao, khí HCl.</w:t>
            </w:r>
          </w:p>
        </w:tc>
      </w:tr>
    </w:tbl>
    <w:p>
      <w:pPr>
        <w:pStyle w:val="BodyText"/>
        <w:spacing w:before="120" w:after="0"/>
        <w:rPr>
          <w:rFonts w:ascii="Arial" w:hAnsi="Arial" w:cs="Arial"/>
        </w:rPr>
      </w:pPr>
      <w:r>
        <w:rPr>
          <w:rFonts w:cs="Arial" w:ascii="Arial" w:hAnsi="Arial"/>
        </w:rPr>
      </w:r>
    </w:p>
    <w:p>
      <w:pPr>
        <w:pStyle w:val="ListParagraph"/>
        <w:tabs>
          <w:tab w:val="clear" w:pos="720"/>
          <w:tab w:val="left" w:pos="6702" w:leader="none"/>
        </w:tabs>
        <w:spacing w:before="120" w:after="0"/>
        <w:ind w:hanging="0" w:start="0" w:end="0"/>
        <w:jc w:val="center"/>
        <w:rPr>
          <w:rFonts w:ascii="Arial" w:hAnsi="Arial" w:cs="Arial"/>
          <w:b/>
          <w:sz w:val="20"/>
        </w:rPr>
      </w:pPr>
      <w:r>
        <w:rPr>
          <w:rFonts w:cs="Arial" w:ascii="Arial" w:hAnsi="Arial"/>
          <w:b/>
          <w:sz w:val="20"/>
        </w:rPr>
        <w:t xml:space="preserve">IV. </w:t>
      </w:r>
      <w:r>
        <w:rPr/>
        <w:t>VẬN TẢI</w:t>
      </w:r>
    </w:p>
    <w:tbl>
      <w:tblPr>
        <w:tblW w:w="5000" w:type="pct"/>
        <w:jc w:val="start"/>
        <w:tblInd w:w="-5" w:type="dxa"/>
        <w:tblLayout w:type="fixed"/>
        <w:tblCellMar>
          <w:top w:w="0" w:type="dxa"/>
          <w:start w:w="0" w:type="dxa"/>
          <w:bottom w:w="0" w:type="dxa"/>
          <w:end w:w="0" w:type="dxa"/>
        </w:tblCellMar>
      </w:tblPr>
      <w:tblGrid>
        <w:gridCol w:w="459"/>
        <w:gridCol w:w="6477"/>
        <w:gridCol w:w="6024"/>
      </w:tblGrid>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1"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Sĩ quan máy, thợ máy, thợ điện tàu viễn dương, tàu ven biển vận tải hàng hoá, xăng, dầu</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nơi làm việc chật hẹp, tư thế lao động gò bó, chịu tác động nóng, rung và ồn.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vận tải chuyên dùng, có trọng tải từ 60 tấn trở lên.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ồn, rung và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thủ công dưới các hầm tàu vận tải biển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nơi làm việc chật hẹp, thiếu dưỡng khí, tư thế làm việc gò bó.</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sz w:val="20"/>
              </w:rPr>
            </w:pPr>
            <w:r>
              <w:rPr>
                <w:rFonts w:cs="Arial" w:ascii="Arial" w:hAnsi="Arial"/>
                <w:sz w:val="20"/>
              </w:rPr>
            </w:r>
          </w:p>
        </w:tc>
        <w:tc>
          <w:tcPr>
            <w:tcW w:w="12501"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Sĩ quan, thuyền viên, kỹ thuật viên, thợ máy các tàu công trình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ăn ở sinh hoạt trên sông, biển; công việc nặng nhọc, chịu tác động của sóng và tiếng ồn lớn..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đầu máy xe lửa</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trên tàu, luôn căng thẳng thần kinh, ảnh hưởng của tiếng ồn.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vận tải, có trọng tải 20 tấn trở lên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ảnh hưởng của bụi, rung và ồn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xúc dung tích gầu từ 4m</w:t>
            </w:r>
            <w:r>
              <w:rPr>
                <w:rFonts w:cs="Arial" w:ascii="Arial" w:hAnsi="Arial"/>
                <w:sz w:val="20"/>
                <w:vertAlign w:val="superscript"/>
              </w:rPr>
              <w:t>3</w:t>
            </w:r>
            <w:r>
              <w:rPr>
                <w:rFonts w:cs="Arial" w:ascii="Arial" w:hAnsi="Arial"/>
                <w:sz w:val="20"/>
              </w:rPr>
              <w:t xml:space="preserve"> trở lên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bụi, ồn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Sĩ quan boong, sĩ quan điện, vô tuyến điện, thủy thủ, cấp dưỡng, phục vụ, bác sĩ, quản trị trưởng trên tàu viễn dương, tàu ven biển vận tải hàng hoá, xăng, dầu</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sóng gió, ồn và rung.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ôtô chở khách từ 80 ghế trở lên.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ồn và rung.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Máy trưởng, thợ máy phà tự hành, ca nô lai dắt phà và tàu sông có công suất từ 90 CV trở lên.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chịu tác động của ồn, rung, nóng, thường xuyên tiếp xúc với xăng, dầu, tư thế lao động gò bó.</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vỏ tàu và các sản phẩm từ Composic</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hóa chất độc như: butanol, axetol, bông thủy tinh…</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đốc nổi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hầm chật hẹp, thiếu dưỡng khí, chịu tác động của nóng và tiếng ồn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Lặn kiểm tra tàu, vệ sinh lòng bến, đặt goong phục vụ hạ thủy</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nặng nhọc, nguy hiểm, thường xuyên tiếp xúc với các vi sinh vật gây bệnh</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điều độ chạy tàu (Điều độ viên trực tiếp chỉ huy chạy tàu tại các trung tâm).</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phức tạp, căng thẳng thần kinh tâm lý.</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cần trục giàn cầu tầu.</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độ rung lắc lớn, nguy cơ mất an toàn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cần trục chân đế.</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độ rung lắc lớn, nguy cơ mất an toàn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cần trục bánh lốp.</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bụi, ồn, cường độ lao động khẩn trương.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xe nâng hàng xếp dỡ Container.</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bụi, ồn, cường độ lao động khẩn trương.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xe nâng hàng bách hóa (không phải Container).</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bụi, ồn, cường độ lao động khẩn trương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vận tải trong dây chuyền xếp dỡ.</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bụi, ồn, cường độ lao động khẩn trương.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thủ công.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bụi, ồn, hơi khí độc, cường độ lao động khẩn trương, nặng nhọc nguy hiểm.</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làm việc trong Hầm đường bộ Hải Vân (vận hành máy, thiết bị; phòng cháy chữa cháy; bảo dưỡng, vệ sinh hầm; đảm bảo an toàn giao thông, hướng dẫn lánh nạn).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từ trường lớn do có sự cộng hưởng từ các thiết bị điện; chịu ảnh hưởng của tiếng ồn, hơi xăng dầu, hơi khí độc, bụi; chịu ảnh hưởng của khí hậu khắc nghiệt do ở độ cao 127m so với mặt nước biển; chịu ảnh hưởng của nước thải và hóa chất tẩy rửa từ công tác vệ sinh hầm; làm việc trong điều kiện thiếu dưỡng khí, dễ xảy ra tai nạn lao động, tai nạn giao thông.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viên hệ thống thông tin Duyên hải Việt Nam.</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thần kinh tâm lý, chịu tác động của ồn.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Kỹ thuật viên hệ thống thông tin Duyên hải Việt Nam.</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thần kinh tâm lý, tư thế lao động gò bó, chịu tác động của ồn, điện từ trường.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Thuyền viên làm việc trên tàu tìm kiếm cứu nạn, trục vớt tài sản chìm đắm, cứu hộ.</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chịu tác động của sóng, gió, thời tiết, căng thẳng thần kinh tâm lý.</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sát viên, điều hành viên hệ thống hành hải tàu thuyền.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thẳng thần kinh tâm lý, chịu tác động của ồn, điện từ trường siêu cao tần.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Kỹ thuật viên điều hành hệ thống hành hải tàu thuyền.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thẳng thần kinh tâm lý, tư thế lao động gò bó, thường xuyên làm việc trên tháp radar cao 50m, chịu ảnh hưởng của ồn, điện từ trường siêu cao tần.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Thuyền viên làm việc trên tàu, ca nô công vụ của cảng vụ hàng hải.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chịu tác động của sóng, gió, rung, ồn, căng thẳng thần kinh tâm lý.</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Thuyền viên làm việc trên tàu, ca nô phục vụ tiếp tế, kiểm tra hệ thống báo hiệu hàng hải đèn biển, luồng hàng hải; đưa đón hoa tiêu hàng hải.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chịu tác động của sóng, gió, rung, ồn.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tàu, thuyền, công trình thủy, báo hiệu hàng hải.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chịu tác động của bụi, hơi khí độc.</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công trình biển.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ở ngoài khơi, xa bờ, chịu tác động của sóng, gió.</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bảo dưỡng, sửa chữa phao tiêu, báo hiệu hàng hải.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ồn, rung.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và vận hành các thiết bị báo hiệu hàng hải trên luồng hàng hải, cửa sông, dọc theo các sông có vận tải thủy.</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nguy hiểm, chịu tác động của sóng, gió, rung.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quản lý, vận hành đèn biển.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khơi, công việc nguy hiểm, chịu tác động của sóng, gió.</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Thợ giàn giáo trong nhà máy đóng tàu</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dưới hầm tàu (sâu 20-30m), phải mang vác nặng trong lúc leo trèo. Vị trí làm việc chênh vênh nguy hiểm, môi trường làm việc thiếu ánh sáng, thiếu dưỡng khí, nóng bụi. Tư thế làm việc gò bó, chật hẹp.</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1"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độ viên trực tiếp chỉ huy chạy tàu tại các trung tâm (Hà Nội, Đà Nẵng, TP Hồ Chí Minh)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Luôn giải quyết những việc phức tạp, căng thẳng thần kinh</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Tuần đường, tuần cầu (đường sắt)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tập trung quan sát để kiểm tra đường, lưu động ngoài trời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Cấp than đầu máy hơi nước (tàu hoả)</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nóng, bụi và ồn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ô tô ray, xe goòng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ảnh hưởng của tiếng ồn,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tàu sông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trên sông, ảnh hưởng nóng, ồn, luôn tiếp xúc với dầu mỡ.</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Trưởng dồn móc nối đầu máy toa xe ở các ga lớn (Hà Nội, Đà Nẵng, TP Hồ Chí Minh)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ngoài trời, đi lại nhiều, ảnh hưởng của tiếng ồn,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nấu ăn, phục vụ ăn uống trên tàu Bắc Nam</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Lưu động theo tàu, công việc nặng nhọc, nơi làm việc chật hẹp, nóng, ồn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Sỹ quan, thuyền viên các tàu vận tải sông có công suất từ 90CV trở lên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trên sông, công việc nặng nhọc, ảnh hưởng của sóng, gió, ồn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Cấp dưỡng tàu công trình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Ăn, ở sinh hoạt trên sông, biển như các thuyền viên; nơi làm việc chật hẹp, công việc nặng nhọc</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Trưởng tàu khách, trưởng tàu hàng.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theo tàu,chịu tác động của ồn, rung và bụi, căng thẳng thần kinh tâm lý.</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Áp tải, bảo vệ, giao nhận hàng hoá, hành lý, thiết bị theo tàu.</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Lưu động theo tàu, chịu tác động của ồn,rung và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ban, điều độ, chạy tàu ở các ga.</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giải quyết nhiều công việc phức tạp, căng thẳng thần kinh tâm lý.</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Trưởng dồn, móc nối, dẫn máy ở các ga lập tàu.</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đi lại nhiều, chịu tác động của ồn và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Quay ghi đường sắt ở các ga lập tàu.</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chịu tác động của ồn và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Gác chắn đường ngang cấp I, gác chắn cầu chung.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 bụi than và bụi hỗn hợp (khi tàu chạy qua).</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Tuần hầm đường sắt.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trong hầm tối, tập trung quan sát để kiểm tra đường.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sân ga, vệ sinh toa xe ở các ga xe lửa.</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ảnh hưởng của ồn và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và đại tu thiết bị thông tin tín hiệu đường sắt.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chịu tác động của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Sàng và cấp cát đầu máy xe lửa.</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công,nặng nhọc, chịu tác động của bụi nồng độ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bể luộc rửa phụ tùng đầu máy, toa xe.</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luôn tiếp xúc với dầu mỡ và các hóa chất độc.</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Phụ cẩu, móc cáp.</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Phục vụ ăn, uống cho công nhân duy tu và đại tu đường sắt.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đi lại nhiều, chịu tác động của nóng,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Thuyền trưởng, thuyền phó, thủy phủ phà, canô lai dắt phà.</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sóng, gió, ồn, rung, thường xuyên tiếp xúc với xăng, dầu.</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khiển máy bánh hơi thi công nền, mặt đường.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nặng nhọc, ảnh hưởng của nóng, bụi và rung.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vận tải từ 7 tấn đến dưới 20 tấn.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Nặng nhọc, căng thẳng thần kinh tâm lý, ồn, rung, nguy hiểm.</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ôtô khách từ 40 ghế đến dưới 80 ghế.</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Lưu động, nguy hiểm, căng thẳng thần kinh, chịu tác động của ồn, rung.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chỉ đạo kỹ thuật đóng, sửa chữa tàu, thuyền ở các bến cảng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chật hẹp, tư thế lao động gò bó.</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Matít để xảm vỏ tàu gỗ</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tiếp xúc với hóa chất.</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Soát vé, điều hành xe tại các trạm thu phí cầu, đường, bến phà.</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tác động của bụi, tiếng ồn, hơi xăng dầu, khí độc (CO</w:t>
            </w:r>
            <w:r>
              <w:rPr>
                <w:rFonts w:cs="Arial" w:ascii="Arial" w:hAnsi="Arial"/>
                <w:sz w:val="20"/>
              </w:rPr>
              <w:t>2</w:t>
            </w:r>
            <w:r>
              <w:rPr>
                <w:rFonts w:cs="Arial" w:ascii="Arial" w:hAnsi="Arial"/>
                <w:position w:val="2"/>
                <w:sz w:val="20"/>
              </w:rPr>
              <w:t>, CO…) và</w:t>
            </w:r>
            <w:r>
              <w:rPr>
                <w:rFonts w:cs="Arial" w:ascii="Arial" w:hAnsi="Arial"/>
                <w:sz w:val="20"/>
              </w:rPr>
              <w:t xml:space="preserve"> thời tiết thay đổi theo mùa.</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Dừng xe, hướng dẫn xe lên bàn cân tại các trạm kiểm tra tải trọng xe.</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Làm việc ngoài trời, chịu tác động của bụi, tiếng ồn, hơi xăng dầu, khí </w:t>
            </w:r>
            <w:r>
              <w:rPr>
                <w:rFonts w:cs="Arial" w:ascii="Arial" w:hAnsi="Arial"/>
                <w:position w:val="2"/>
                <w:sz w:val="20"/>
              </w:rPr>
              <w:t>độc (CO</w:t>
            </w:r>
            <w:r>
              <w:rPr>
                <w:rFonts w:cs="Arial" w:ascii="Arial" w:hAnsi="Arial"/>
                <w:sz w:val="20"/>
              </w:rPr>
              <w:t>2</w:t>
            </w:r>
            <w:r>
              <w:rPr>
                <w:rFonts w:cs="Arial" w:ascii="Arial" w:hAnsi="Arial"/>
                <w:position w:val="2"/>
                <w:sz w:val="20"/>
              </w:rPr>
              <w:t>, CO…).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cần cẩu, máy, thiết bị thi công tại các công trình giao thông.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cao; chịu tác động của thời tiết thay đổi; tư thế làm việc gò bó, nguy hiểm.</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phục vụ (nấu ăn, phục vụ ăn uống, dọn dẹp, vệ sinh toa, giường nằm) trên các đoàn tàu hoả chở khách.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Phải kiêm nhiệm nhiều việc, công việc vất vả, thường xuyên lưu động theo tàu suốt ngày đêm. Chịu tác động của bụi, ồn, rung và khí hậu thay đổi của các miền trong một thời gian ngắn.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quản lý, vận hành Hầm đường bộ Hải Vân (làm việc tại Trung tâm điều hành OCC; bảo vệ hầm thông gió; nhân viên vệ sinh, chăm sóc cây cảnh).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từ trường lớn; chịu ảnh hưởng của tiếng ồn, hơi xăng dầu, hơi khí độc; chịu ảnh hưởng của khí hậu khắc nghiệt do ở độ cao 127 mét so với mặt nước biển; chịu ảnh hưởng của nước thải và hóa chất tẩy rửa từ công tác vệ sinh hầm, thiếu dưỡng khí, nhiều bụi, khói; làm việc trong điều kiện dễ xảy ra tai nạn lao động, tai nạn giao thông.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xây dựng cầu đường bộ.</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phân tán, lưu động, thủ công, ngoài trời; chịu tác động của bụi, tiếng ồn, hơi khí độc; làm việc trong điều kiện dễ xảy ra tai nạn lao động, tai nạn giao thông.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bán vé, hỗ trợ bán vé, hỗ trợ soát vé cầu, đường bộ.</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tác động của bụi, tiếng ồn, hơi xăng dầu, khí độc (CO, CO</w:t>
            </w:r>
            <w:r>
              <w:rPr>
                <w:rFonts w:cs="Arial" w:ascii="Arial" w:hAnsi="Arial"/>
                <w:sz w:val="20"/>
              </w:rPr>
              <w:t>2</w:t>
            </w:r>
            <w:r>
              <w:rPr>
                <w:rFonts w:cs="Arial" w:ascii="Arial" w:hAnsi="Arial"/>
                <w:position w:val="2"/>
                <w:sz w:val="20"/>
              </w:rPr>
              <w:t>…); làm</w:t>
            </w:r>
            <w:r>
              <w:rPr>
                <w:rFonts w:cs="Arial" w:ascii="Arial" w:hAnsi="Arial"/>
                <w:sz w:val="20"/>
              </w:rPr>
              <w:t xml:space="preserve"> việc ngoài trời, trong điều kiện dễ xảy ra tai nạn giao thông.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Sơn gờ giảm tốc, giải phân làn trên đường bộ.</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tiếng ồn, hơi xăng dầu, hơi khí độc; lao động ngoài trời, trong điều kiện dễ xảy ra tai nạn giao thông.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san.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ồn, rung và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Cấp nhiên liệu cho đầu máy, to axe.</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độc hại, tiếp xúc thường xuyên với xăng, dầu và các sản phẩm hóa dầu.</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điều khiển cầu đường sắt.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ồn, bụi vượt tiêu chuẩn cho phép.</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bi, tẩy rỉ kim loại.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ồn, rung và bụi nồng độ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đầm, máy rung, máy dùi, máy xiết đinh đường sắt.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tiếng ồn và rung lớn.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bê tông (tà vẹt bê tông, cấu kiện bê tông…).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ồn và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Duy tu, vệ sinh cầu Thăng Long.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ồn và bụi vượt tiêu chuẩn cho phép.</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Gác chắn đường ngang.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ồn và bụi vượt tiêu chuẩn cho phép. Công việc nặng nhọc căng thẳng, nguy cơ tai nạn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Thợ máy tàu.</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bụi, ồn, hơi khí độc, cường độ lao động khẩn trương, nặng nhọc nguy hiểm</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Sỹ quan thủy thủ, thuyên viên trên tàu vận tải.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bụi, ồn, hơi khí độc, cường độ lao động khẩn trương, nặng nhọc nguy hiểm</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gầm, máy các loại ô tô, xe nâng container.</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bụi, ồn, hơi khí độc; công việc nặng nhọc.</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Chiết nạp và sản xuất khí công nghiệp.</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bụi, ồn; công việc gò bó, nguy hiểm.</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và sửa chữa bình áp lực.</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bụi, ồn; công việc nguy hiểm.</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quản lý đường thủy nội địa.</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nặng nhọc, ảnh hưởng của sóng, gió.</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khảo sát, duy tu, bảo trì đường thủy nội địa.</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nặng nhọc, ảnh hưởng của sóng, gió.</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lắp đặt báo hiệu đường thủy nội địa.</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sóng, gió.</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Thuyền trưởng, máy trưởng làm việc trên tàu công tác quản lý đường thủy nội địa.</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chịu ảnh hưởng của sóng, gió.</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phục vụ hệ thống thông tin Duyên hải Việt Nam.</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điện từ trường.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bảo dưỡng, sửa chữa ra - đa ở các trạm ra - đa trong hệ thống lưu thông hàng hải trên luồng.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điện từ trường, thường xuyên làm việc trên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quản lý vận hành luồng hàng hải.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theo ca, chịu nhiều ảnh hưởng của điện từ trường, căng thẳng thần kinh tâm lý.</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nhận, truyền phát và xử lý thông tin an ninh, an toàn hàng hải.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thần kinh tâm lý, chịu tác động của điện từ trường.</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thi công đường sắt (máy sang đá, máy thay tà vẹt, máy hàn ray, máy mài ray, máy xúc đào, máy đa năng)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lầy lội, ẩm ướt, chịu tác động của ồn, rung. Thường xuyên tiếp xúc với các loại axit, kiềm, xút….</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Mộc, nề, kiến trúc, sắt, sửa chữa cơ khí tại hiện trường (đường sắt)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hơi kiểm, ồn, rung và bụi vượt tiêu chuẩn cho phép</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phối tàu, máy, thiết bị, nhân lực ở các bến cảng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Luôn tiếp xúc với môi trường độc hại, nguy hiểm, nồng độ bụi rất cao, nắng nóng, mưa gió, nguy hiểm cho nhiều thiết bị cùng tác nghiệp.</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tạo vỏ tàu thủy</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công việc nặng nhọc, thường xuyên tiếp xúc với tiếng ồn,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dây chuyền làm sạch tôn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thiếu dưỡng khí, thiếu ánh sáng, thường xuyên tiếp xúc với tiếng ồn, bụi nhiều</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Cân hàng tại trạm cân điện tử ở các bến cảng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thường xuyên tiếp xúc tiếng ồn, bụi, căng thẳng thần kinh tâm lý</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dưỡng thiết bị cơ giới ở các bến cảng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công việc nặng nhọc, tiếp xúc với dầu mỡ, ồn,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Kỹ thuật viên đánh giá NDT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nơi làm việc chật hẹp, tiếp xúc với hóa chất, phóng xạ</w:t>
            </w:r>
          </w:p>
        </w:tc>
      </w:tr>
    </w:tbl>
    <w:p>
      <w:pPr>
        <w:pStyle w:val="BodyText"/>
        <w:spacing w:before="120" w:after="0"/>
        <w:rPr>
          <w:rFonts w:ascii="Arial" w:hAnsi="Arial" w:cs="Arial"/>
        </w:rPr>
      </w:pPr>
      <w:r>
        <w:rPr>
          <w:rFonts w:cs="Arial" w:ascii="Arial" w:hAnsi="Arial"/>
        </w:rPr>
      </w:r>
    </w:p>
    <w:p>
      <w:pPr>
        <w:pStyle w:val="ListParagraph"/>
        <w:tabs>
          <w:tab w:val="clear" w:pos="720"/>
          <w:tab w:val="left" w:pos="5226" w:leader="none"/>
        </w:tabs>
        <w:spacing w:before="120" w:after="0"/>
        <w:ind w:hanging="0" w:start="0" w:end="0"/>
        <w:jc w:val="center"/>
        <w:rPr>
          <w:rFonts w:ascii="Arial" w:hAnsi="Arial" w:cs="Arial"/>
          <w:b/>
          <w:sz w:val="20"/>
        </w:rPr>
      </w:pPr>
      <w:r>
        <w:rPr>
          <w:rFonts w:cs="Arial" w:ascii="Arial" w:hAnsi="Arial"/>
          <w:b/>
          <w:sz w:val="20"/>
        </w:rPr>
        <w:t>V. XÂY DỰNG GIAO THÔNG VÀ KHO TÀNG BẾN BÃI</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Ngâm tẩm, bảo quản tà vẹt phòng mục bán tự động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và độc hại do phải tiếp xúc trực tiếp với hóa chất độc mạnh (phenol) ở nồng độ rất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Thợ lặn công trình.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tư thế lao động gò bó, chịu tác động của áp suất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và khai thác đèn biển trên quần đảo Trường Sa.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sóng, gió, ồn và khí hậu khắc nghiệt.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chèn đường sắt.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tiếng ồn, rung lớn.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thủ công ở các cảng.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làm việc ngoài trời và rất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thủ công ở các ga, kho, bến, bãi.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rất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Kích kéo lắp dầm thép trên cao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rung và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Đổ bê tông, xây mố, trụ cầu.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ồn và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cọc, ván thép; lao lắp nâng hạ dầm cầu.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nhọc,nguy hiểm,chịu tác động của ồn và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cát tẩy rỉ</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chịu tác động của ồn, rung, bụi nồng độ rất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đóng cọc xây dựng công trình.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tiếp xúc dầu mỡ, ồn, tư thế làm việc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cẩu nổi thi công cầu và lao lắp dầm cầu.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tiếng ồn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Tán đinh ri vê kết cấu thép.</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Làm việc ngoài trời, công việc nặng nhọc, nguy hiểm, chịu tác động của </w:t>
            </w:r>
            <w:r>
              <w:rPr>
                <w:rFonts w:cs="Arial" w:ascii="Arial" w:hAnsi="Arial"/>
                <w:position w:val="2"/>
                <w:sz w:val="20"/>
              </w:rPr>
              <w:t>ồn, rung, nóng, khí CO và CO</w:t>
            </w:r>
            <w:r>
              <w:rPr>
                <w:rFonts w:cs="Arial" w:ascii="Arial" w:hAnsi="Arial"/>
                <w:sz w:val="20"/>
                <w:vertAlign w:val="subscript"/>
                <w:lang w:val="en-US"/>
              </w:rPr>
              <w:t>2</w:t>
            </w:r>
            <w:r>
              <w:rPr>
                <w:rFonts w:cs="Arial" w:ascii="Arial" w:hAnsi="Arial"/>
                <w:position w:val="2"/>
                <w:sz w:val="20"/>
              </w:rPr>
              <w: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nhồi bê tông tạo cọc móng trụ cầu; vận hành máy tạo vữa Ben-tô-nít vào lỗ khoan cọc nhồi.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tư thế lao động gò bó, luôn tiếp xúc với hóa chất và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móng trụ cầu trong vòng vây cọc, ván thép</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tiếng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sơn và phun sơn dầm cầu.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hóa chất độc hại,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đối đầu các dầm cầu thép.</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căng thẳng thần kinh tâm lý, thường xuyên tiếp xúc hơi khí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 dụng máy quang tuyến X chụp mối hàn dầm cầu, mặt cầu thép.</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tư thế lao động gò bó, chịu tác động trực tiếp của tia Rơn ghen.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Đào đất, đá hạ giếng chìm bằng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nguy hiểm, chịu tác động của bụi và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Phá đá, phá trụ cầu, phá dầm cầu dưới nước.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trộn bê tông nhựa nóng (không có buồng điều khiển).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nhiệt độ cao, ồn, rung mạnh, hơi khí độc và bụi nhiều.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Cấp nhựa cho máy nấu nhựa bằng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Rất nặng nhọc, độc hại và nóng.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tưới nhựa nóng vá láng mặt đường bằng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Nặng nhọc, thường xuyên tiếp xúc với hơi, khí, bụi độc và bức xạ nhiệt.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dựng, lắp ráp, sửa chữa thiết bị, công trình hải đăng, đèn đảo.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nguy hiểm, chịu tác động của sóng, gió.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và khai thác đèn biển trên các đảo và cửa biển.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sóng, gió và khí hậu khắc nghiệt.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Gạt than, phân bón rời dưới hầm tàu biển, tàu sông, xà lan.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hẹp,thiếu dưỡng khí, công việc thủ công, nặng nhọc,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Thợ lặn căn kê tàu.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nặng nhọc, nguy hiểm,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Sơn, cạo rỉ đáy tàu.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nặng nhọc, tư thế lao động gò bó, nơi làm việc thiếu dưỡng khí, hôi thối.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kiểm tra, thông báo luồng cửa sông, cửa biển.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trên sông nước, môi trường hôi thối, bẩn thỉu.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Thắp đèn ở các phao trên luồng hàng hải, cửa sông, vùng hồ, dọc theo các sông có vận tải thủy.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nguy hiểm, chịu tác động của sóng gió, rung lắc,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Thợ sắt, thợ hàn sắt trên các công trình xây dựng và sửa chữa cầu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Làm việc ngoài trời, công việc nặng nhọc, nguy hiểm, chịu tác động của </w:t>
            </w:r>
            <w:r>
              <w:rPr>
                <w:rFonts w:cs="Arial" w:ascii="Arial" w:hAnsi="Arial"/>
                <w:position w:val="2"/>
                <w:sz w:val="20"/>
              </w:rPr>
              <w:t>bụi, ồn, rung, khí CO</w:t>
            </w:r>
            <w:r>
              <w:rPr>
                <w:rFonts w:cs="Arial" w:ascii="Arial" w:hAnsi="Arial"/>
                <w:sz w:val="20"/>
                <w:vertAlign w:val="subscript"/>
                <w:lang w:val="en-US"/>
              </w:rPr>
              <w:t>2</w:t>
            </w:r>
            <w:r>
              <w:rPr>
                <w:rFonts w:cs="Arial" w:ascii="Arial" w:hAnsi="Arial"/>
                <w:position w:val="2"/>
                <w:sz w:val="20"/>
              </w:rPr>
              <w:t>, CO…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mới, đại tu đường sắt.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dưỡng, duy tu cầu, đường sắt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sân ga, vệ sinh toa xe ở các ga (Hà Nội, Đà Nẵng, TP Hồ Chí Minh)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ngoài trời, ảnh hưởng của ồn và bụi bẩn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cần trục từ 20 tấn trở lên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nóng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ủi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ồn, rung và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trạm quản lý đường ven sông, ven biển, lòng hồ</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Lưu động trên sông nước, công việc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cẩu điện, cẩu diezen ở cảng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bụi và nóng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cẩu trục chân đế ở cảng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bụi và ồn rất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Đúc bê tông dầm cầu dự ứng lực, cọc ống ly tâm.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 cao, nóng và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ống thép phục vụ cọc khoan nhồi.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tư thế lao động gò bó, chịu tác động của khí độc (khí hàn).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ván khuôn cấu kiện dầm cầu, mố trụ cầu; làm sắt cầu, cầu cáp.</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nặng nhọc, nguy hiểm.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khiển máy đầm bê tông, cấu kiện bê tông.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ảnh hưởng của tiếng ồn, rung và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Đúc đẩy bê tông dự ứng lực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ồn và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trạm trộn bê tông nhựa nóng tự động (có buồng điều khiển).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nấu nhựa, máy sấy đá,nồi hơi bảo ôn trạm trộn bê tông nhựa nóng.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hơi khí độc và bụi nhiều.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Phục vụ trạm trộn bê tông nhựa nóng (vận chuyển nguyên liệu, nhiên liệu, tháo bao bột đá vào băng chuyền, xúc và vận chuyển bột đá ở máy sấy thải ra, quét dọn dầu, than… quét dầu, phun dầu vào thùng xe chở bê tông nhựa nóng).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tiếp xúc với hơi khí độc,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cơ khí thiết bị tại trạm trộn bê tông nhựa nóng.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tư thế lao động gò bó, chịu tác động của hơi, khí, bụi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các loại xe lu lăn đường.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Nặng nhọc, ồn, rung, nóng và bụi nhiều.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khiển xa máy ép hơi thổi bụi mặt đường, xe phun nhựa nóng, máy trải thảm bê tông nhựa nóng.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ồn, rung, bụi, hơi khí độc và nóng.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Cuốc, xúc bù, san mặt đường theo máy trải thảm bê tông nhựa nóng.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chịu tác động của nóng, hơi khí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bê tông, nhựa đường, nhũ tương.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nóng,bụi đá, hơi khí độc hyđrôcacbua axít và các hóa chất phụ gia khác).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Duy tu, sửa chữa cầu, đường bộ.</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chịu tác động của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hoa tiêu.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buồng lái trên tàu biển, luôn đứng suốt hành trình dẫn tàu, tập trung quan sát cao,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bao phốt phát, apatít phân lân, urê,…ở các kho, bến, bãi, cảng sông, cảng biển, ga đường sắt.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tư thế lao động gò bó, chịu tác động của bụi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Trắc địa địa hình, địa chất khảo sát đường bộ, đường sông và đường biển.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lưu động, chịu tác động của bụi, mưa,nắng.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lắp đặt hệ thống điện, đường ống trong hầm tàu thủy.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công việc nặng nhọc,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Hoả công dưới hầm tàu thủy, xà lan.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nóng, ồn, thiếu dưỡng khí.</w:t>
            </w:r>
          </w:p>
        </w:tc>
      </w:tr>
    </w:tbl>
    <w:p>
      <w:pPr>
        <w:pStyle w:val="BodyText"/>
        <w:spacing w:before="120" w:after="0"/>
        <w:rPr>
          <w:rFonts w:ascii="Arial" w:hAnsi="Arial" w:cs="Arial"/>
        </w:rPr>
      </w:pPr>
      <w:r>
        <w:rPr>
          <w:rFonts w:cs="Arial" w:ascii="Arial" w:hAnsi="Arial"/>
        </w:rPr>
      </w:r>
    </w:p>
    <w:p>
      <w:pPr>
        <w:pStyle w:val="ListParagraph"/>
        <w:tabs>
          <w:tab w:val="clear" w:pos="720"/>
          <w:tab w:val="left" w:pos="7104" w:leader="none"/>
        </w:tabs>
        <w:spacing w:before="120" w:after="0"/>
        <w:ind w:hanging="0" w:start="0" w:end="0"/>
        <w:jc w:val="center"/>
        <w:rPr>
          <w:rFonts w:ascii="Arial" w:hAnsi="Arial" w:cs="Arial"/>
          <w:b/>
          <w:sz w:val="20"/>
        </w:rPr>
      </w:pPr>
      <w:r>
        <w:rPr>
          <w:rFonts w:cs="Arial" w:ascii="Arial" w:hAnsi="Arial"/>
          <w:b/>
          <w:sz w:val="20"/>
        </w:rPr>
        <w:t>VI. ĐIỆN</w:t>
      </w:r>
    </w:p>
    <w:tbl>
      <w:tblPr>
        <w:tblW w:w="5000" w:type="pct"/>
        <w:jc w:val="start"/>
        <w:tblInd w:w="-5" w:type="dxa"/>
        <w:tblLayout w:type="fixed"/>
        <w:tblCellMar>
          <w:top w:w="0" w:type="dxa"/>
          <w:start w:w="0" w:type="dxa"/>
          <w:bottom w:w="0" w:type="dxa"/>
          <w:end w:w="0" w:type="dxa"/>
        </w:tblCellMar>
      </w:tblPr>
      <w:tblGrid>
        <w:gridCol w:w="455"/>
        <w:gridCol w:w="6449"/>
        <w:gridCol w:w="6056"/>
      </w:tblGrid>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than dưới nhà hầm,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Phải đi lại nhiều lần, tiêu hao năng lượng lớn, bẩn, nồng độ bụi rất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điện, vận hành máy trong hang hầm nhà máy thủy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Giải quyết công việc phức tạp, phải đi lại nhiều, nơi làm việc thông thoáng khí kém, ảnh hưởng của ồn, rung trong suốt ca làm việc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cáp thông tin, cáp lực trong hang hầm</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luôn tiếp xúc với dầu mỡ, nơi làm việc thiếu dưỡng khí, ảnh hưởng của ồn, rung.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Cạo rỉ, sơn trong thùng kín trong hang hầm</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Nơi làm việc chật hẹp, thiếu ánh sáng, thiếu dưỡng khí, tư thế gò bó, chịu </w:t>
            </w:r>
            <w:r>
              <w:rPr>
                <w:rFonts w:cs="Arial" w:ascii="Arial" w:hAnsi="Arial"/>
                <w:position w:val="2"/>
                <w:sz w:val="20"/>
              </w:rPr>
              <w:t>tác động của hóa chất trong sơn và CO</w:t>
            </w:r>
            <w:r>
              <w:rPr>
                <w:rFonts w:cs="Arial" w:ascii="Arial" w:hAnsi="Arial"/>
                <w:sz w:val="20"/>
              </w:rPr>
              <w:t>2</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cát tẩy rỉ, sơn trong hang hầm</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ồn, rung, bụi nồng độ cao và các hóa chất</w:t>
            </w:r>
            <w:r>
              <w:rPr>
                <w:rFonts w:cs="Arial" w:ascii="Arial" w:hAnsi="Arial"/>
                <w:position w:val="2"/>
                <w:sz w:val="20"/>
              </w:rPr>
              <w:t xml:space="preserve"> trong sơn, CO</w:t>
            </w:r>
            <w:r>
              <w:rPr>
                <w:rFonts w:cs="Arial" w:ascii="Arial" w:hAnsi="Arial"/>
                <w:sz w:val="20"/>
              </w:rPr>
              <w:t>2</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phun bê tông trong hang hầm</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tiêu hao năng lượng lớn, ảnh hưởng của bụi, ồn rất cao và rung vượt tiêu chuẩn cho phép nhiều lần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kim loại bằng quang phổ và siêu âm trong các nhà máy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chất phóng xạ; môi trường nóng, ồn, bụi, đôi khi làm việc ở nơi thiếu không khí.</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bao hơi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có nhiệt độ cao, rất bụi và nguy hiểm.</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cơ khí thủy lực cửa nhận nước, cửa đập tràn.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(làm việc ở độ cao trên 30 m); không gian làm việc chật hẹp, trơn, rất nguy hiểm.</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máy bơm nước nhà máy thủy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không gian làm việc chật hẹp, trơn, ẩm ướt; chịu tác động của nóng, ồn, hơi xăng, dầu.</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cầu trục trong hầm máy phát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bụi bẩn, dầu, mỡ và tiếng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hệ thống thông gió trong hầm nhà máy thủy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nhọc,tiếp xúc với bụi bẩn, dầu, mỡ và độ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vận hành đường dây và trạm biến áp 500KV.</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lưu động theo đường dây qua các vùng địa hình, khí hậu phức tạp; tiếp xúc với điện từ trường cao, nguy hiểm.</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đường dây và trạm biến áp có cấp điện áp trên 01 KV đang mang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thường xuyên làm việc trên cao, căng thẳng thần kinh tâm lý.</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có nhiệt độ cao, rất bụi và nguy hiểm</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ôn lò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nóng, nồng độ bụi rất cao, thường xuyên tiếp xúc với bông thủy tinh dễ gây ngứa, dị ứng.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thủy lực, sửa chữa thiết bị chính máy, sửa chữa thiết bị chính điện nhà máy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dầu mỡ, bụi bẩn và tiếng ồn, tư thế làm việc gò bó</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vận hành điện trong nhà máy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phức tạp, đi lại nhiều, ảnh hưởng của ồn, nồng độ bụi rất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Trưởng kíp vận hành kiểm nhiệt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ảnh hưởng của nóng, ồn và bụi vượt tiêu chuẩn cho phép nhiều lần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bơm tuần hoàn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hầm ẩm ướt, chịu tác động liên tục của tiếng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Trưởng kíp vận hành than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của ồn và bụi nồng độ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phụ tuốc bin nhà máy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rung và tiếng ồn rất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nén khí áp lực từ 8kg/cm</w:t>
            </w:r>
            <w:r>
              <w:rPr>
                <w:rFonts w:cs="Arial" w:ascii="Arial" w:hAnsi="Arial"/>
                <w:sz w:val="20"/>
                <w:vertAlign w:val="superscript"/>
              </w:rPr>
              <w:t>2</w:t>
            </w:r>
            <w:r>
              <w:rPr>
                <w:rFonts w:cs="Arial" w:ascii="Arial" w:hAnsi="Arial"/>
                <w:sz w:val="20"/>
              </w:rPr>
              <w:t xml:space="preserve"> trở lên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của rung và tiếng ồn rất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van hơi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tư thế làm việc gò bó, ảnh hưởng của nóng và bụi nồng độ rất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Thí nghiệm thiết bị điện, thí nghiệm điện cao áp.</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của điện từ trường cao, thường xuyên tiếp xúc với điện cao áp nên rất nguy hiểm đến tính mạng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tự động nhà máy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của bụi, rung và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cơ, điện trong nhà máy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ảnh hưởng của ồn, rung và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kiểm nhiệt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nóng, rung và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hệ thống nhiên liệu trong nhà máy nhiệt điện, bao gồm: (Hệ thống bốc dỡ than, CSU, GSU, băng tải than, cầu trục và cẩu tháp) .</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bẩn và rất bụi, tư thế làm việc gò bó</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ảnh hưởng của nóng, ồn và nồng độ bụi rất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cửa nhận nước trạm bơm bờ trái, thiết bị đóng mở cánh phải đập tràn nhà máy thủy điện Hòa Bình</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ẩm ướt, trơn dầu mỡ, ảnh hưởn của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phóng nạp ắc quy trong hang hầm nhà máy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Nơi làm việc thiếu dưỡng khí, thường xuyên tiếp xúc với axít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CO</w:t>
            </w:r>
            <w:r>
              <w:rPr>
                <w:rFonts w:cs="Arial" w:ascii="Arial" w:hAnsi="Arial"/>
                <w:sz w:val="20"/>
              </w:rPr>
              <w:t>2</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nén khí, thiết bị trạm biến thế</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trơn dầu mỡ, ảnh hưởng của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Thí nghiệm hoá nhà máy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dầu mỡ, các hóa chất độc, ồn và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Lọc dầu máy biến thế trong hang hầm</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thường xuyên tiếp xúc với dầu mỡ, ảnh hưởng của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cơ, điện phụ trong hang hầm nhà máy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kém thông thoáng, tư thế gò bó, ảnh hưởng của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phun bê tông bằng máy nén khí cầm tay</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bẩn, chịu tác động của bụi, ồn và rung vượt tiêu chuẩn cho phép nhiều lần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cầu trục 350 tấn trong hầm nhà máy thủy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ảnh hưởng của rung, ồn lớn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trong hang hầm nhà máy thủy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nơi làm việc thiếu dưỡng khí, ảnh hưởng của bụi, rung và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vận hành trạm biến thế từ 110 KV trở lên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thần kinh tâm lý, chịu tác động của điện từ trường cao, ảnh hưởng nhiều đến sức khoẻ</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địa chất quan trắc địa hình</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đi bộ nhiều, tiêu hao năng lượng lớn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Hiệu chỉnh lò hơi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cạnh các thiết bị có nhiệt độ cao từ 160</w:t>
            </w:r>
            <w:r>
              <w:rPr>
                <w:rFonts w:cs="Arial" w:ascii="Arial" w:hAnsi="Arial"/>
                <w:sz w:val="20"/>
                <w:vertAlign w:val="superscript"/>
              </w:rPr>
              <w:t>0</w:t>
            </w:r>
            <w:r>
              <w:rPr>
                <w:rFonts w:cs="Arial" w:ascii="Arial" w:hAnsi="Arial"/>
                <w:sz w:val="20"/>
              </w:rPr>
              <w:t>C đến 540</w:t>
            </w:r>
            <w:r>
              <w:rPr>
                <w:rFonts w:cs="Arial" w:ascii="Arial" w:hAnsi="Arial"/>
                <w:sz w:val="20"/>
                <w:vertAlign w:val="superscript"/>
              </w:rPr>
              <w:t>0</w:t>
            </w:r>
            <w:r>
              <w:rPr>
                <w:rFonts w:cs="Arial" w:ascii="Arial" w:hAnsi="Arial"/>
                <w:sz w:val="20"/>
              </w:rPr>
              <w:t>C, chịu tác động của tiếng ồn và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than trong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tiếng ồn và bụi than có nồng độ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xúc và gom than trong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nóng, ồn và bụi than có nồng độ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bơm dầu đốt lò nhà máy nhiệt điện (Vận hành nhà dầu).</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dầu mỡ, tiếng ồn và nhiệt độ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thải xỉ nhà máy nhiệt điện (bơm thải xỉ, khử bụi, tống tưới…).</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độ ồn cao và nồng độ bụi vượt tiêu chuẩn cho phép.</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nhiệt (trực chính, trực phụ) trong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rung, độ ồn cao và nồng độ bụi vượt tiêu chuẩn cho phép.</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các thiết bị điện trong nhà máy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ảnh hưởng của ồn, rung và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quang lật toa than.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ở môi trường nóng, bụi, ồn vượt tiêu chuẩn cho phép.</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Móc nối toa xe than trong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môi trường (nóng, lạnh, gió…), tiếng ồn và nồng độ bụi than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xúc xỉ đuôi lò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đơn điệu; thường xuyên tiếp xúc với nóng,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tua bin khí.</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rung, nóng và tiếng ồn vượt tiêu chuẩn cho phép.</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và mài cánh hướng nước, cánh tua bin nhà máy thủy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hầm sâu, thiếu dưỡng khí; tiếp xúc thường xuyên với tiếng ồn, nhiệt độ cao, hơi khí độc và bụi thép.</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vận hành đường dây từ 110KV đến dưới 500KV.</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theo đường dây, qua các vùng địa hình, khí hậu phức tạp; tiếp xúc với điện từ trường cao, ảnh hưởng đến sức khoẻ.</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trạm biến áp 500 KVA.</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tiếp xúc với bụi bẩn, điện từ trường cao ảnh hưởng đến sức khoẻ và nguy hiểm.</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hòm công tơ vật liệu Composit.</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hóa chất độc nồng độ cao, gây khó thở, mệt mỏi.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sấy máy biến áp có công suất từ 200 KVA trở lên.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dầu mỡ, môi trường có nhiệt độ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bện cáp nhôm.</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trực tiếp của bụi nhôm và tiếng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đúc cột điện bê tông ly tâm.</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tiếng ồn, rung và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vật liệu cách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nhiệt độ cao và hóa chất độc hại (Phenol, Formalin, Amoniac…) nồng độ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cầu trục gian tuabin, máy phát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căng thẳng thần kinh tâm lý, chịu ảnh hưởng của bụi, ồn cao và rung lớn.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cầu trục kho than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tư thế gò bó, chịu tác động của bụi, rung,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đánh, phá đống kho than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thường xuyên phải di chuyển lên xuống, chịu tác động của nóng bụi, ồn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thiết bị khử khí lưu huỳnh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ở nhiêu độ cao khác nhau (từ 25 mét xuống âm 10 mét), tiếp xúc nguồn phóng xạ kín, chịu tác động bụi, ồn.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điện lạnh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tư thế gò bó, thường xuyên tiếp xúc môi chất lạnh, chịu tác động bụi, nóng ồn.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thiết bị đo lường, điều khiển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ở nhiều độ cao khác nhau (từ 50 mét đến âm 10 mét), căng thẳng thần kinh, tư thế làm việc gò bó, chịu tác động bụi, nóng, ồn, phóng xạ.</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trạm bơm tuần hoàn nước hồ xỉ nhà máy nhiệt điện than.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ồn, rung, thường xuyên tiếp xúc hơi axit HCl.</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thí nghiệm, hiệu chỉnh tua bin hơi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tư thế làm việc gò bó, chịu tác động của ồn, rung lớn.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Tổ trưởng tổ thí nghiệm, hiệu chỉnh thiết bị lò hơi, tua bin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tư thế làm việc gò bó, chịu tác động của ồn, rung lớn.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thiết bị điện phân hydro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hơi kiềm (KOH) và khí H</w:t>
            </w:r>
            <w:r>
              <w:rPr>
                <w:rFonts w:cs="Arial" w:ascii="Arial" w:hAnsi="Arial"/>
                <w:sz w:val="20"/>
              </w:rPr>
              <w:t>2</w:t>
            </w:r>
            <w:r>
              <w:rPr>
                <w:rFonts w:cs="Arial" w:ascii="Arial" w:hAnsi="Arial"/>
                <w:position w:val="2"/>
                <w:sz w:val="20"/>
              </w:rPr>
              <w:t>, chịu tác động của ồn</w:t>
            </w:r>
            <w:r>
              <w:rPr>
                <w:rFonts w:cs="Arial" w:ascii="Arial" w:hAnsi="Arial"/>
                <w:sz w:val="20"/>
              </w:rPr>
              <w:t xml:space="preserve">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thiết bị kênh nước tuần hoàn và thiết bị thải trên hồ xỉ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đi lại nhiều (trên 15 km/ngày), công việc nặng nhọc, chịu tác động bụi bẩn.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thông tin (cáp thông tin, điện thoại, loa, bộ đàm, camera giám sát) trong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đi lên xuống (từ âm 10 mét đến 50 mét), tư thế làm việc gò bó, chịu tác động bụi, ồn và điện từ trường.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tải chở xỉ trong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khu vực có thiết bị điện, lối đi chật hẹp, công việc căng thẳng thần kinh, chịu tác động ồn, rung, nóng.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đo, kiểm tra, giao nhận than, dầu tại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kiểm tra dưới các hang, hầm ẩm ướt, công việc gò bó, chịu tác động nóng, bụi, hơi dầu.</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Lấy mẫu than, dầu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kiểm tra dưới các hang, hầm ẩm ướt, công việc gò bó, chịu tác động nóng, bụi, hơi dầu.</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thiết bị tuyển tro xỉ trong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chịu tác động nóng,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trạm dỡ tải than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làm việc trên sông nước, chịu tác động nóng,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ô tô cầu tự hành trong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thần kinh, chịu tác động nóng,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và vận hành trạm biến áp từ 110KV đến dưới 500 KV.</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lưu động, tiếp xúc với điện từ trường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vệ sinh buồng ngưng và đường ống bơm tuần hoàn làm mát chính các tổ máy tua bin hơi.</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thiếu ánh sáng, thiếu dưỡng khí, chịu tác động nóng.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Thay lọc gió tua bin khí.</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chịu tác động bụi thủy tinh, ồn.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làm việc với máy chụp ảnh bức xạ công nghiệp; kiểm tra bằng phương pháp thẩm thấu chất lỏng (PT), kiểm tra bằng bột từ (MT).</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hóa chất độc hại, chịu tác động tia cực tím, tia bức xạ.</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dưỡng thiết bị trạm từ 110KV đến dưới 500 KV.</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chịu tác động của điện từ trường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dưỡng tua bin khí, tua bin hơi, lò thu hồi nhiệt và máy phát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đòi hỏi độ chính xác cao, chịu tác động nóng, bụi, ồn.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phủ kim loại tua bin nhà máy nhiệt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bụi silic, hóa chất độc hại, chịu tác động tia bức xạ.</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vận hành lưới điện trung, hạ thế.</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ngoài trời, tiếp xúc trực tiếp với nguồn điện.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bảo trì trạm phát điện sử dụng dầu (trạm diesel).</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thường xuyên tiếp xúc dầu mỡ, chịu tác động tiếng ồn.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bảo trì trạm biến thế trung thế.</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thẳng thần kinh, tiếp xúc với từ trường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kiểm định, hiệu chỉnh thiết bị đo đếm điện năng</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trực tiếp chì, điện từ trường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Treo, tháo, giám sát, bảo trì thiết bị đo đếm điện năng</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ngoài trời, tiếp xúc trực tiếp với nguồn điện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cẩu sửa chữa điện</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nóng, bụi, ồn, căng thằng thần kinh tâm lý</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Thí nghiệm hóa dầu máy biến áp</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dầu mỡ, các hóa chất độc, ồn và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nhà máy điện mặt trời</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kiểm tra, thao tác xử lý sự cố tại nơi nguy hiểm có điện áp cao hoặc trên mặt hồ, mái nhà tại trạm phân phố ngoài trời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thi công lắp đặt và sửa chữa hệ thống năng lượng mặt trời</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thường xuyên làm việc trên cao, căng thẳng thần kinh tâm lý</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ca vận hành, điều hành và xử lý sự cố hệ thống viễn thông điện lực</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thần kinh tâm lý, chịu tác động của tiếng ồn và từ trường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Điện thoại viên các trung tâm chăm sóc khách hàng điện lực</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thần kinh tâm lý</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lắp, sửa chữa cột, đường dây và thiết bị trạm biến áp có cấp điện áp dưới 110 KV</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công việc nặng nhọc, tư thế gò bó, đòi hỏi thể lực, thường xuyên làm việc ngoài trời trong môi trường nắng nóng, nguy hiểm</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ca vận hành và xử lý sự cố hệ thống công nghệ thông tin điện lực</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phải làm việc trong phòng trực, phòng máy, di chuyên địa bàn các tỉnh để úng cúu sự cố, các hệ thống ngoài trời hoặc trong khoảng không gian hạn chế.</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dựng và phát triển phần mềm dùng chung trong Tập đoàn Điện lực Quốc gia Việt Nam</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với máy vi tính trong suốt ca làm việc, tiếp nhận thông tin từ khách hàng qua điện thoại và tư vấn, trả lời, hướng dẫn.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mạng cáp quang điện lực</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tiếp xúc với điện và điện từ trường, tư thế gò bó</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hóa trong các nhà máy nhiệt điện (xử lý nước, xử lý nước lò, xử lý nước thải)</w:t>
            </w:r>
          </w:p>
        </w:tc>
        <w:tc>
          <w:tcPr>
            <w:tcW w:w="60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thí nghiệm, trong nhà xưởng và ngoài trời. làm việc trên cao. Trong khi làm việc tiếp xúc với các hóa chất, như keo tụ, kiềm, axít và tiếng ồn cao.</w:t>
            </w:r>
          </w:p>
        </w:tc>
      </w:tr>
    </w:tbl>
    <w:p>
      <w:pPr>
        <w:pStyle w:val="BodyText"/>
        <w:spacing w:before="120" w:after="0"/>
        <w:rPr>
          <w:rFonts w:ascii="Arial" w:hAnsi="Arial" w:cs="Arial"/>
        </w:rPr>
      </w:pPr>
      <w:r>
        <w:rPr>
          <w:rFonts w:cs="Arial" w:ascii="Arial" w:hAnsi="Arial"/>
        </w:rPr>
      </w:r>
    </w:p>
    <w:p>
      <w:pPr>
        <w:pStyle w:val="ListParagraph"/>
        <w:tabs>
          <w:tab w:val="clear" w:pos="720"/>
          <w:tab w:val="left" w:pos="5307" w:leader="none"/>
        </w:tabs>
        <w:spacing w:before="120" w:after="0"/>
        <w:ind w:hanging="0" w:start="0" w:end="0"/>
        <w:jc w:val="center"/>
        <w:rPr>
          <w:rFonts w:ascii="Arial" w:hAnsi="Arial" w:cs="Arial"/>
          <w:b/>
          <w:sz w:val="20"/>
        </w:rPr>
      </w:pPr>
      <w:r>
        <w:rPr>
          <w:rFonts w:cs="Arial" w:ascii="Arial" w:hAnsi="Arial"/>
          <w:b/>
          <w:sz w:val="20"/>
        </w:rPr>
        <w:t>VII. THÔNG TIN LIÊN LẠC, BƯU CHÍNH VIỄN THÔNG</w:t>
      </w:r>
    </w:p>
    <w:tbl>
      <w:tblPr>
        <w:tblW w:w="5000" w:type="pct"/>
        <w:jc w:val="start"/>
        <w:tblInd w:w="-5" w:type="dxa"/>
        <w:tblLayout w:type="fixed"/>
        <w:tblCellMar>
          <w:top w:w="0" w:type="dxa"/>
          <w:start w:w="0" w:type="dxa"/>
          <w:bottom w:w="0" w:type="dxa"/>
          <w:end w:w="0" w:type="dxa"/>
        </w:tblCellMar>
      </w:tblPr>
      <w:tblGrid>
        <w:gridCol w:w="461"/>
        <w:gridCol w:w="6475"/>
        <w:gridCol w:w="6024"/>
      </w:tblGrid>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99"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lắp, sửa chữa, bảo dưỡng cột cao ăng ten (từ 50m trở lên)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khi làm việc trên cao rất nguy hiểm và khi sửa chữa, bảo dưỡng chịu tác động của điện từ trường cao tần và siêu cao tần.</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sửa chữa, bảo dưỡng các thiết bị thông tin trên cột cao ăng ten (từ 50 m trở lên).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phải làm việc trên cao rất nguy hiểm; tư thế làm việc gò bó và khi sửa chữa, bảo dưỡng chịu tác động của điện từ trường cao tần và siêu cao tần.</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99"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bảo dưỡng, sửa chữa thiết bị thông tin vệ tinh (đài hoa sen)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điện từ trường siêu cao tần vượt tiêu chuẩn cho phép</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lắp, bảo dưỡng, sửa chữa cáp ngầm</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vị trí làm việc chật hẹp, thiếu dưỡng khí; khi sửa chữa, bảo dưỡng bẩn thỉu, hôi thối.</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Giao thông viên vùng cao</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vất vả, nặng nhọc, phải đi lại nhiều qua các vùng núi cao, nhiều dốc không kể mưa nắng.</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bảo dưỡng, sửa chữa thiết bị vi ba ở các trạm trên núi cao, rừng sâu</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Giải quyết nhiều công việc phức tạp, không có khả năng ứng cứu, ảnh hưởng của điện từ trường</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99"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bảo dưỡng, sửa chữa thiết bị vi ba ở các trạm trên núi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điện từ trường và giải quyết nhiều công việc phức tạp</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Giao thông viên trung du, miền núi và đồng bằng (đường thư dài từ 45km trở lên)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bộ và đạp xe, chịu tác động của mưa, nắng, gió, công việc nặng nhọc.</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bảo dưỡng, sửa chữa máy thu, phát công suất từ 1KW trở lên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điện từ trường vượt tiêu chuẩn cho phép nhiều lần</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bảo dưỡng, sửa chữa thiết bị thông tin vệ tinh (đài intelsat)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môi trường có điện từ trường vượt tiêu chuẩn cho phép nhiều lần</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phát hành báo chí tại Trung tâm (Hà Nội, TP Hồ Chí Minh)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làm về đêm, công việc nặng nhọc, tiếp xúc bụi và ồn rất cao</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phát hành bưu chính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ảnh hưởng của bụi</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quản cấp phát tem chơi, tem lưu trữ (sử dụng asen để bảo quản)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hóa chất độc mạnh như asen và CO</w:t>
            </w:r>
            <w:r>
              <w:rPr>
                <w:rFonts w:cs="Arial" w:ascii="Arial" w:hAnsi="Arial"/>
                <w:sz w:val="20"/>
              </w:rPr>
              <w:t>2</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Đục tem bằng máy HKA 5/68 (sản xuất tại Đức)</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chịu tác động của tiếng ồn cao vượt tiêu chuẩn cho phép nhiều lần</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điện thoại (điện thoại viên cấp I, cấp II)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màn hình, căng thẳng thần kinh, tâm lý</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phi thoại (điện thoại viên cấp I, cấp II)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màn hình, căng thẳng thần kinh, tâm lý</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Điện toán (truyền dẫn số liệu, quản lý danh bạ điện thoại, xử lý phần mềm và lập trình)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màn hình, căng thẳng thần kinh, tâm lý</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ống cáp nhựa thông tin.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hơi, khí và bụi độc.</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Chặt, uốn, hàn sắt làm cốt bê tông, cấu kiện thông tin.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ồn, bụi, ảnh hưởng của khí hàn, tia hồ quang.</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Trộn, đổ bê tông sản xuất cấu kiện bê tông đúc sẵn các cấu kiện thông tin bằng phương pháp bán thủ công.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rất nặng nhọc, tiếp xúc với ồn, bụi, thường xuyên lưu động theo các công trình.</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bảo dưỡng, sửa chữa thiết bị truyền dẫn trên tuyến và mạng điện thoại nội hạt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tư thế lao động gò bó.</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chỉ đạo xây dựng cột cao ăngten.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chịu tác động của mưa, nắng, bụi, căng thẳng thần kinh tâm lý.</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đầu cuối thuê bao (điện thoại, Fax, máy nhắn tin…)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tư thế lao động gò bó, thường xuyên tiếp xúc với hóa chất.</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Tuần tra bảo vệ các tuyến cáp quang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thường xuyên phải đi tuần tra không kể ngày đêm, mưa, nắng.</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sữa chữa, bảo dưỡng các tuyến cáp quang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làm việc ngoài trời không kể ngày đêm, mưa, nắng.</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khảo sát, đo đạc và lắp đặt các công trình thông tin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điện từ trường.</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khai thác, sửa chữa, bảo dưỡng các tổng đài cửa quốc tế, tổng đài có dung lượng từ 10.000 số trở lên, các đài, trạm thông tin vệ tinh mặt đất, các trung tâm công nghệ, kỹ thuật cao và cáp biển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thường xuyên chịu tác động của điện từ trường.</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Hộ tống viên kiêm lái xe ô tô bưu chính có trọng tải từ 3,5 tấn trở lên hoặc trên các tuyến đường thư thuộc mạng cấp II ở các tỉnh miền núi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chịu tác động của rung và xóc.</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Hộ tống bưu chính trên phương tiện tàu hỏa tuyến Bắc – Nam</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rung, xóc.</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vận hành, sửa chữa, bảo dưỡng thiết bị thông tin tại các trạm thông tin bố trí dọc theo tuyến đường dây 500 KV.</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trên các địa hình đồi núi, tiếp xúc với vi khí hậu, điện từ trường vượt tiêu chuẩn cho phép.</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soát, thu đo tần số, máy phát vô tuyến điện.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làm việc ngoài trời, trên cao, tư thế lao động gò bó; căng thẳng thần kinh.</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thiết bị cáp quang và máy hàn nối cáp quang.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làm việc ngoài trời, tiếp xúc với tia laze.</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thiết bị VSAT, thiết bị thuê kênh riêng.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nơi núi cao, hải đảo…, tiếp xúc với vi khí hậu xấu, điện từ trường.</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Nhập và đối soát số liệu chuyển tiền bằng máy vi tính.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cường độ lao động cao, căng thẳng thị lực, tâm lý.</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bưu điện (bưu tá) tại thành phố Hà Nội và thành phố Hồ Chí Minh.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thường xuyên đi lại trên đường có mật độ giao thông cao, nguy hiểm; chịu ảnh hưởng của vi khí hậu, tiếng ồn và bụi.</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a xít, phóng nạp ắc quy.</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hơi, bụi chì; a-xít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nồng độ cao.</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vận hành thiết bị Datapost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ồn, hơi khí độc, căng thẳng thần kinh, tâm lý</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thu gom</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tiếng ồn, bụi, công việc nặng nhọc</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Bưu tá</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thường xuyên đi lại trên đường có mật độ giao thông cao, nguy hiểm; chịu ảnh hưởng của vi khí hậu, tiếng ồn và bụi</w:t>
            </w:r>
          </w:p>
        </w:tc>
      </w:tr>
      <w:tr>
        <w:trPr/>
        <w:tc>
          <w:tcPr>
            <w:tcW w:w="46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7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bưu chính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chịu tác động của rung và xóc.</w:t>
            </w:r>
          </w:p>
        </w:tc>
      </w:tr>
    </w:tbl>
    <w:p>
      <w:pPr>
        <w:pStyle w:val="BodyText"/>
        <w:spacing w:before="120" w:after="0"/>
        <w:rPr>
          <w:rFonts w:ascii="Arial" w:hAnsi="Arial" w:cs="Arial"/>
        </w:rPr>
      </w:pPr>
      <w:r>
        <w:rPr>
          <w:rFonts w:cs="Arial" w:ascii="Arial" w:hAnsi="Arial"/>
        </w:rPr>
      </w:r>
    </w:p>
    <w:p>
      <w:pPr>
        <w:pStyle w:val="ListParagraph"/>
        <w:tabs>
          <w:tab w:val="clear" w:pos="720"/>
          <w:tab w:val="left" w:pos="6515" w:leader="none"/>
        </w:tabs>
        <w:spacing w:before="120" w:after="0"/>
        <w:ind w:hanging="0" w:start="0" w:end="0"/>
        <w:jc w:val="center"/>
        <w:rPr>
          <w:rFonts w:ascii="Arial" w:hAnsi="Arial" w:cs="Arial"/>
          <w:b/>
          <w:sz w:val="20"/>
        </w:rPr>
      </w:pPr>
      <w:r>
        <w:rPr>
          <w:rFonts w:cs="Arial" w:ascii="Arial" w:hAnsi="Arial"/>
          <w:b/>
          <w:sz w:val="20"/>
        </w:rPr>
        <w:t>VIII. SẢN XUẤT XI MĂNG</w:t>
      </w:r>
    </w:p>
    <w:tbl>
      <w:tblPr>
        <w:tblW w:w="5000" w:type="pct"/>
        <w:jc w:val="start"/>
        <w:tblInd w:w="-5" w:type="dxa"/>
        <w:tblLayout w:type="fixed"/>
        <w:tblCellMar>
          <w:top w:w="0" w:type="dxa"/>
          <w:start w:w="0" w:type="dxa"/>
          <w:bottom w:w="0" w:type="dxa"/>
          <w:end w:w="0" w:type="dxa"/>
        </w:tblCellMar>
      </w:tblPr>
      <w:tblGrid>
        <w:gridCol w:w="459"/>
        <w:gridCol w:w="6477"/>
        <w:gridCol w:w="6024"/>
      </w:tblGrid>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1"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bao xi măng bằng 4 vòi bán tự động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nóng, tư thế làm việc rất gò bó, chịu tác động của ồn, bụi vượt tiêu chuẩn cho phép rất nhiều 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1"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bao xi măng bằng máy quay tròn tự động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nóng và bụi vượt tiêu chuẩn cho phép rất nhiều 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đập hàm, máy đập búa</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tiếng ồn cao và bụi vượt tiêu chuẩn cho phép rất nhiều 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Xúc clinker gầm lò nung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nặng nhọc, nơi làm việc rất nóng, ồn, nồng độ bụi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Quay van nóc lò</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sàn cao, rất nóng, bụi vượt tiêu chuẩn cho phép nhiềulần.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nung luyện clinker (lò đứng)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nóng, bụi và hơi khí độc.</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bao xi măng thủ công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nóng, bụi nồng độ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Cào, rửa gầm máy nghiền bùn.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tiếng ồn, thường xuyên ngâm mình dưới nước bẩn.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bổ đá hộc</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rất nặng nhọc.</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1"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cầu trục, cầu rải kho nguyên liệu</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ồn và bụi vượt tiêu chuẩn cho phép rất nhiều 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cân định lượng clinker</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ảnh hưởng của ồn, nồng độ bụi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lọc bụi điện lọc bụi tay áo, vít tải bụi</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sàn cao, đi lại nhiều, ảnh hưởng của ồn, nồng độ bụi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khoáng máy nghiền bùn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bụi và ồn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Bôi trơn lò nung clinker</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ảnh hưởng của ồn, nồng độ bụi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nung clinker tự động (có phòng điều khiển trung tâm)</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Phải đi lại nhiều, ảnh hưởng của nhiệt độ cao và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van cửa tháo</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nóng và bụi rất cao, tư thế gò bó</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Đập clinker thủ công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đi lại nhiều, ảnh hưởng của ồn và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xỉ, bunker xỉ, đất, đá</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ảnh hưởng của ồn, nồng độ bụi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Ra, vào bi đạn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bụi và ồn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và chấm đầu máy nghiền bùn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bẩn, ẩm ướt, đi lại nhiều, chịu tác động của ồn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buồng đốt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ồn cao và bụi vượt tiêu chuẩn cho phép nhiều 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Bơm buồng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nóng, ồn cao và bụi vượt tiêu chuẩn cho phép nhiều 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nguyên liệu sản xuất xi măng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của nóng, bụi và ồn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xích vận chuyển clinker</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tiếp xúc với ồn cao và nồng độ bụi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gầu nâng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tiếp xúc với ồn cao và nồng độ bụi rất cao</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băng tải cao su vận chuyển clinker</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ồn cao và bụi vượt tiêu chuẩn cho phép rất nhiều 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bơm fule</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ồn cao và bụi vượt tiêu chuẩn cho phép nhiều 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Đốt lửa máy sấy nhà than</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chịu tác động của nóng, bụi và CO</w:t>
            </w:r>
            <w:r>
              <w:rPr>
                <w:rFonts w:cs="Arial" w:ascii="Arial" w:hAnsi="Arial"/>
                <w:sz w:val="20"/>
              </w:rPr>
              <w:t>2</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đầu lò nung.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ảnh hưởng của nóng, bụi nhiều.</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xi măng bằng xe cầy.</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nóng,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dỡ xỉ than, thạch cao.</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nhọc,làm việc ngoài trời, bụi than vượt tiêu chuẩn cho phép nhiều 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nguyên liệu sản xuất xi măng lò đứng (đập, xay, nghiền đá bán thủ công).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làm việc ngoài trời, bụi vượt tiêu chuẩn cho phép nhiều lần.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các thiết bị sản xuất xi măng trong các phân xưởng sản xuất chính.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làm việc gò bó ồn, nóng, bụi nhiều.</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trong các phân xưởng sản xuất chính.</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tư thế làm việc gò bó, ồn, bụi nhiều.</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Vê viên clinker trong sản xuất xi măng lò đứng.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môi trường làm việc nóng,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quay nung clinker.</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điều kiện nóng, bụi, ồn.</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xúc clinker trong kho.</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 và bụi nhiều.</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các xyclon trao đổi nhiệt.</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nóng, bụi.</w:t>
            </w:r>
          </w:p>
        </w:tc>
      </w:tr>
      <w:tr>
        <w:trPr/>
        <w:tc>
          <w:tcPr>
            <w:tcW w:w="45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7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Chọc xylo xi măng.</w:t>
            </w:r>
          </w:p>
        </w:tc>
        <w:tc>
          <w:tcPr>
            <w:tcW w:w="602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bụi,ồn.</w:t>
            </w:r>
          </w:p>
        </w:tc>
      </w:tr>
    </w:tbl>
    <w:p>
      <w:pPr>
        <w:pStyle w:val="BodyText"/>
        <w:spacing w:before="120" w:after="0"/>
        <w:rPr>
          <w:rFonts w:ascii="Arial" w:hAnsi="Arial" w:cs="Arial"/>
        </w:rPr>
      </w:pPr>
      <w:r>
        <w:rPr>
          <w:rFonts w:cs="Arial" w:ascii="Arial" w:hAnsi="Arial"/>
        </w:rPr>
      </w:r>
    </w:p>
    <w:p>
      <w:pPr>
        <w:pStyle w:val="ListParagraph"/>
        <w:tabs>
          <w:tab w:val="clear" w:pos="720"/>
          <w:tab w:val="left" w:pos="5144" w:leader="none"/>
        </w:tabs>
        <w:spacing w:before="120" w:after="0"/>
        <w:ind w:hanging="0" w:start="0" w:end="0"/>
        <w:jc w:val="center"/>
        <w:rPr>
          <w:rFonts w:ascii="Arial" w:hAnsi="Arial" w:cs="Arial"/>
          <w:b/>
          <w:sz w:val="20"/>
        </w:rPr>
      </w:pPr>
      <w:r>
        <w:rPr>
          <w:rFonts w:cs="Arial" w:ascii="Arial" w:hAnsi="Arial"/>
          <w:b/>
          <w:sz w:val="20"/>
        </w:rPr>
        <w:t xml:space="preserve">IX. </w:t>
      </w:r>
      <w:r>
        <w:rPr/>
        <w:t>SÀNH SỨ, THỦY TINH, NHỰA TẠP PHẨM, GIẤY, GỖ</w:t>
      </w:r>
    </w:p>
    <w:tbl>
      <w:tblPr>
        <w:tblW w:w="5000" w:type="pct"/>
        <w:jc w:val="start"/>
        <w:tblInd w:w="-5" w:type="dxa"/>
        <w:tblLayout w:type="fixed"/>
        <w:tblCellMar>
          <w:top w:w="0" w:type="dxa"/>
          <w:start w:w="0" w:type="dxa"/>
          <w:bottom w:w="0" w:type="dxa"/>
          <w:end w:w="0" w:type="dxa"/>
        </w:tblCellMar>
      </w:tblPr>
      <w:tblGrid>
        <w:gridCol w:w="394"/>
        <w:gridCol w:w="6516"/>
        <w:gridCol w:w="6050"/>
      </w:tblGrid>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66"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trộn hóa chất làm mút xốp PU bằng thủ công và bán thủ công.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nặng nhọc, độc hại, thường xuyên phải tiếp xúc với hóa chất độc gây thương tổn cho hệ thống thần kinh như: Tôluen, Toluen </w:t>
            </w:r>
            <w:r>
              <w:rPr>
                <w:rFonts w:cs="Arial" w:ascii="Arial" w:hAnsi="Arial"/>
                <w:position w:val="2"/>
                <w:sz w:val="20"/>
              </w:rPr>
              <w:t>diccoyanate, popylen gucol; NH</w:t>
            </w:r>
            <w:r>
              <w:rPr>
                <w:rFonts w:cs="Arial" w:ascii="Arial" w:hAnsi="Arial"/>
                <w:sz w:val="20"/>
              </w:rPr>
              <w:t>3</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đá thạch anh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bụi và ồn lớn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Mạ ruột phích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nặng nhọc, độc hại, phải đi lại nhiều, ảnh hưởng của nóng và </w:t>
            </w:r>
            <w:r>
              <w:rPr>
                <w:rFonts w:cs="Arial" w:ascii="Arial" w:hAnsi="Arial"/>
                <w:position w:val="2"/>
                <w:sz w:val="20"/>
              </w:rPr>
              <w:t>chất độc. NH</w:t>
            </w:r>
            <w:r>
              <w:rPr>
                <w:rFonts w:cs="Arial" w:ascii="Arial" w:hAnsi="Arial"/>
                <w:sz w:val="20"/>
              </w:rPr>
              <w:t xml:space="preserve">3 </w:t>
            </w:r>
            <w:r>
              <w:rPr>
                <w:rFonts w:cs="Arial" w:ascii="Arial" w:hAnsi="Arial"/>
                <w:position w:val="2"/>
                <w:sz w:val="20"/>
              </w:rPr>
              <w:t>nồng độ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Thổi thủy tinh bằng miệng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nóng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mực viết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thường xuyên tiếp xúc với Asen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men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thường xuyên chịu tác động của bức xạ nhiệt rất cao và hơi khí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66"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Vít đáy ruột phích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phải tiếp xúc với nhiệt độ cao, tiếng ồn lơn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lò tròn nung sứ</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ảnh hưởng của nóng, bụi và khí CO</w:t>
            </w:r>
            <w:r>
              <w:rPr>
                <w:rFonts w:cs="Arial" w:ascii="Arial" w:hAnsi="Arial"/>
                <w:sz w:val="20"/>
              </w:rPr>
              <w:t>2</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Chuyển, xếp bao ra vào lò tròn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thủ công, nặng nhọc, thường xuyên tiếp xúc với nhiệt độ cao </w:t>
            </w:r>
            <w:r>
              <w:rPr>
                <w:rFonts w:cs="Arial" w:ascii="Arial" w:hAnsi="Arial"/>
                <w:position w:val="2"/>
                <w:sz w:val="20"/>
              </w:rPr>
              <w:t>và CO</w:t>
            </w:r>
            <w:r>
              <w:rPr>
                <w:rFonts w:cs="Arial" w:ascii="Arial" w:hAnsi="Arial"/>
                <w:sz w:val="20"/>
              </w:rPr>
              <w:t>2</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loa trụ bóng đèn; cắt cổ bóng đèn; vít miệng bóng đèn; vít miệng ruột phích; cắt cổ và cắt đáy ruột phích; rút khí chân không bóng đèn, phích nước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nặng nhọc, nơi làm việc chật hẹp, gò bó, luôn phải tiếp xúc với </w:t>
            </w:r>
            <w:r>
              <w:rPr>
                <w:rFonts w:cs="Arial" w:ascii="Arial" w:hAnsi="Arial"/>
                <w:position w:val="2"/>
                <w:sz w:val="20"/>
              </w:rPr>
              <w:t>nhiệt độ cao, CO</w:t>
            </w:r>
            <w:r>
              <w:rPr>
                <w:rFonts w:cs="Arial" w:ascii="Arial" w:hAnsi="Arial"/>
                <w:sz w:val="20"/>
              </w:rPr>
              <w:t xml:space="preserve">2 </w:t>
            </w:r>
            <w:r>
              <w:rPr>
                <w:rFonts w:cs="Arial" w:ascii="Arial" w:hAnsi="Arial"/>
                <w:position w:val="2"/>
                <w:sz w:val="20"/>
              </w:rPr>
              <w:t>và ồn trong suốt ca làm việc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thủy tinh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rất nóng và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Khều, cắt thủy tinh; giữ khuôn thổi bình, phích; chạy bình, phích và phụ kéo ống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thủ công, nặng nhọc, thường xuyên tiếp xúc với nhiệt độ cao, </w:t>
            </w:r>
            <w:r>
              <w:rPr>
                <w:rFonts w:cs="Arial" w:ascii="Arial" w:hAnsi="Arial"/>
                <w:position w:val="2"/>
                <w:sz w:val="20"/>
              </w:rPr>
              <w:t>CO</w:t>
            </w:r>
            <w:r>
              <w:rPr>
                <w:rFonts w:cs="Arial" w:ascii="Arial" w:hAnsi="Arial"/>
                <w:sz w:val="20"/>
              </w:rPr>
              <w:t>2</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sản xuất ga (khí than)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thủ công, nặng nhọc, ảnh hưởng của nóng, bụi, CO và CO</w:t>
            </w:r>
            <w:r>
              <w:rPr>
                <w:rFonts w:cs="Arial" w:ascii="Arial" w:hAnsi="Arial"/>
                <w:sz w:val="20"/>
              </w:rPr>
              <w:t>2</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xào thạch cao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ảnh hưởng bụi và ồn.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khuôn thạch cao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ảnh hưởng nóng, bụi và CO</w:t>
            </w:r>
            <w:r>
              <w:rPr>
                <w:rFonts w:cs="Arial" w:ascii="Arial" w:hAnsi="Arial"/>
                <w:sz w:val="20"/>
              </w:rPr>
              <w:t>2</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Nung men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tiếp xúc với nhiệt độ cao, bụi SiO</w:t>
            </w:r>
            <w:r>
              <w:rPr>
                <w:rFonts w:cs="Arial" w:ascii="Arial" w:hAnsi="Arial"/>
                <w:sz w:val="20"/>
              </w:rPr>
              <w:t xml:space="preserve">2 </w:t>
            </w:r>
            <w:r>
              <w:rPr>
                <w:rFonts w:cs="Arial" w:ascii="Arial" w:hAnsi="Arial"/>
                <w:position w:val="2"/>
                <w:sz w:val="20"/>
              </w:rPr>
              <w:t>và ăngtimoan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hoa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chịu tác động của các hóa chất trong sơn và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Rửa trắng nhôm, khử dầu, tẩy bẩn sản phẩm nhôm bằng axít</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và độc hại do phải tiếp xúc với hóa chất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tẩy rửa bột giấy bằng clo</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Luôn tiếp xúc với hóa chất độc mạnh vượt tiêu chuẩn cho phép nhiều lần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trộn, nghiền nguyên liệu thủy tinh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tiếp xúc thường xuyên với bụi có hàm lượng SiO</w:t>
            </w:r>
            <w:r>
              <w:rPr>
                <w:rFonts w:cs="Arial" w:ascii="Arial" w:hAnsi="Arial"/>
                <w:sz w:val="20"/>
              </w:rPr>
              <w:t>2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Đốt lò nung men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nóng,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trộn bột men thủ công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thường xuyên tiếp xúc với bụi độc nồng độ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keo để gắn các sản phẩm nhựa PVC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độc hại, thường xuyên tiếp xúc với dung môi hữu cơ.</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xẻ ống nhựa PVC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thường xuyên tiếp xúc với bụi nồng độ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xay, nghiền, trộn, cán, đùn, ép nhựa PVC, PE</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độc hại, thường xuyên tiếp xúc với bụi, hơi và khí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Viền mép sản phẩm sắt tráng men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tư thế lao động gò bó, làm việc trong môi trường nóng.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Tráng men thủ công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tư thế lao động gò bó, thường xuyên tiếp xúc với nóng.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Cán nhôm lạnh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tiếng ồn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Hấp, ủ nhôm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làm việc trong môi trường nóng,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sấy da, ty da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tiếp xúc với vi sinh vật gây bệnh.</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Hấp da chân không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tiếp xúc với nóng.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Mài nhẵn mặt da, lạng da.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gó bó, tiếp xúc với bụi nồng độ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gò giấy.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tiếp xúc với ồn và nhiệt độ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Sơn, in da và pha chế hóa chất để sơn, in da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độc hại, thường xuyên tiếp xúc với dung môi hữu cơ.</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Phết keo đế và mũ giầy.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độc hại, thường xuyên tiếp xúc với dung môi hữu cơ.</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nhà máy thuộc da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tiếp xúc với hóa chất độc và vi khuẩn gây bệnh.</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Hấp lưu hóa giầy, dép cao su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làm việc trong môi trường nhiệt độ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Cán, luyện cao su trong sản xuất giầy dép</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nặng nhọc, thường xuyên tiếp xúc với nhiệt độ cao, ồn, bụi, </w:t>
            </w:r>
            <w:r>
              <w:rPr>
                <w:rFonts w:cs="Arial" w:ascii="Arial" w:hAnsi="Arial"/>
                <w:position w:val="2"/>
                <w:sz w:val="20"/>
              </w:rPr>
              <w:t>khí độc SO</w:t>
            </w:r>
            <w:r>
              <w:rPr>
                <w:rFonts w:cs="Arial" w:ascii="Arial" w:hAnsi="Arial"/>
                <w:sz w:val="20"/>
              </w:rPr>
              <w:t xml:space="preserve">2 </w:t>
            </w:r>
            <w:r>
              <w:rPr>
                <w:rFonts w:cs="Arial" w:ascii="Arial" w:hAnsi="Arial"/>
                <w:position w:val="2"/>
                <w:sz w:val="20"/>
              </w:rPr>
              <w:t>và H</w:t>
            </w:r>
            <w:r>
              <w:rPr>
                <w:rFonts w:cs="Arial" w:ascii="Arial" w:hAnsi="Arial"/>
                <w:sz w:val="20"/>
              </w:rPr>
              <w:t>2</w:t>
            </w:r>
            <w:r>
              <w:rPr>
                <w:rFonts w:cs="Arial" w:ascii="Arial" w:hAnsi="Arial"/>
                <w:position w:val="2"/>
                <w:sz w:val="20"/>
              </w:rPr>
              <w:t>S</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Sàng, sấy hóa chất phối liệu cao su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tiếp xúc với hóa chất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Hóa nghiệm, phân tích chất lượng hóa chất, các sản phẩm trong sản xuất giấy</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các loại hóa chất độc như: HCl,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HNO</w:t>
            </w:r>
            <w:r>
              <w:rPr>
                <w:rFonts w:cs="Arial" w:ascii="Arial" w:hAnsi="Arial"/>
                <w:sz w:val="20"/>
              </w:rPr>
              <w:t>3</w:t>
            </w:r>
            <w:r>
              <w:rPr>
                <w:rFonts w:cs="Arial" w:ascii="Arial" w:hAnsi="Arial"/>
                <w:position w:val="2"/>
                <w:sz w:val="20"/>
              </w:rPr>
              <w:t>, HF, CH</w:t>
            </w:r>
            <w:r>
              <w:rPr>
                <w:rFonts w:cs="Arial" w:ascii="Arial" w:hAnsi="Arial"/>
                <w:sz w:val="20"/>
              </w:rPr>
              <w:t>3</w:t>
            </w:r>
            <w:r>
              <w:rPr>
                <w:rFonts w:cs="Arial" w:ascii="Arial" w:hAnsi="Arial"/>
                <w:position w:val="2"/>
                <w:sz w:val="20"/>
              </w:rPr>
              <w:t>COOH…</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quản bè gỗ trên sông</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làm việc ngoài trời, chịu tác động của các vi sinh vật gây bệnh.</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quản, ngâm, vớt gỗ trong hồ</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tiếp xúc với nước bẩn có nhiều vi sinh vật gây bệnh.</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cưa, xẻ gỗ làm diêm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chật hẹp, ẩm ướt, chịu tác động của tiếng ồn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sạch gỗ ngâm.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nơi làm việc chật hẹp, ẩm ướt, tư thế lao động gò bó.</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bào, chặt, sấy, sàng, chọn que diêm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ồn và bụi nồng độ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Pha chế axít, H</w:t>
            </w:r>
            <w:r>
              <w:rPr>
                <w:rFonts w:cs="Arial" w:ascii="Arial" w:hAnsi="Arial"/>
                <w:sz w:val="20"/>
              </w:rPr>
              <w:t>3</w:t>
            </w:r>
            <w:r>
              <w:rPr>
                <w:rFonts w:cs="Arial" w:ascii="Arial" w:hAnsi="Arial"/>
                <w:position w:val="2"/>
                <w:sz w:val="20"/>
              </w:rPr>
              <w:t>PO</w:t>
            </w:r>
            <w:r>
              <w:rPr>
                <w:rFonts w:cs="Arial" w:ascii="Arial" w:hAnsi="Arial"/>
                <w:sz w:val="20"/>
              </w:rPr>
              <w:t xml:space="preserve">4 </w:t>
            </w:r>
            <w:r>
              <w:rPr>
                <w:rFonts w:cs="Arial" w:ascii="Arial" w:hAnsi="Arial"/>
                <w:position w:val="2"/>
                <w:sz w:val="20"/>
              </w:rPr>
              <w:t>để tẩm que diêm và thuốc mặt phấn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thường xuyên tiếp xúc với hóa chất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khuấy, chấm hóa chất đầu que diêm.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tiếng ồn và hóa chất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sắp que diêm mộc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tiếng ồn cao, bụi vượt tiêu chuẩn cho phép nhiều lần.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que diêm thuốc và diêm phấn.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bán thủ công, nặng nhọc, làm việc trong môi trường nóng và độc.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Vận hành máy xay, nghiền, tán muối KCl</w:t>
            </w:r>
            <w:r>
              <w:rPr>
                <w:rFonts w:cs="Arial" w:ascii="Arial" w:hAnsi="Arial"/>
                <w:sz w:val="20"/>
              </w:rPr>
              <w:t>2</w:t>
            </w:r>
            <w:r>
              <w:rPr>
                <w:rFonts w:cs="Arial" w:ascii="Arial" w:hAnsi="Arial"/>
                <w:position w:val="2"/>
                <w:sz w:val="20"/>
              </w:rPr>
              <w:t>O</w:t>
            </w:r>
            <w:r>
              <w:rPr>
                <w:rFonts w:cs="Arial" w:ascii="Arial" w:hAnsi="Arial"/>
                <w:sz w:val="20"/>
              </w:rPr>
              <w:t>3</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hóa chất dễ cháy nổ, ồn và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Tinh chế muối KCl</w:t>
            </w:r>
            <w:r>
              <w:rPr>
                <w:rFonts w:cs="Arial" w:ascii="Arial" w:hAnsi="Arial"/>
                <w:sz w:val="20"/>
              </w:rPr>
              <w:t>2</w:t>
            </w:r>
            <w:r>
              <w:rPr>
                <w:rFonts w:cs="Arial" w:ascii="Arial" w:hAnsi="Arial"/>
                <w:position w:val="2"/>
                <w:sz w:val="20"/>
              </w:rPr>
              <w:t>O</w:t>
            </w:r>
            <w:r>
              <w:rPr>
                <w:rFonts w:cs="Arial" w:ascii="Arial" w:hAnsi="Arial"/>
                <w:sz w:val="20"/>
              </w:rPr>
              <w:t>3</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dễ cháy, nổ, bụi.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46</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quét mặt phấn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bán thủ công, đơn điệu, tiếp xúc với hóa chất độc.</w:t>
            </w:r>
          </w:p>
        </w:tc>
      </w:tr>
    </w:tbl>
    <w:p>
      <w:pPr>
        <w:pStyle w:val="BodyText"/>
        <w:spacing w:before="120" w:after="0"/>
        <w:rPr>
          <w:rFonts w:ascii="Arial" w:hAnsi="Arial" w:cs="Arial"/>
        </w:rPr>
      </w:pPr>
      <w:r>
        <w:rPr>
          <w:rFonts w:cs="Arial" w:ascii="Arial" w:hAnsi="Arial"/>
        </w:rPr>
      </w:r>
    </w:p>
    <w:p>
      <w:pPr>
        <w:pStyle w:val="ListParagraph"/>
        <w:tabs>
          <w:tab w:val="clear" w:pos="720"/>
          <w:tab w:val="left" w:pos="6482" w:leader="none"/>
        </w:tabs>
        <w:spacing w:before="120" w:after="0"/>
        <w:ind w:hanging="0" w:start="0" w:end="0"/>
        <w:jc w:val="center"/>
        <w:rPr>
          <w:rFonts w:ascii="Arial" w:hAnsi="Arial" w:cs="Arial"/>
          <w:b/>
          <w:sz w:val="20"/>
        </w:rPr>
      </w:pPr>
      <w:r>
        <w:rPr>
          <w:rFonts w:cs="Arial" w:ascii="Arial" w:hAnsi="Arial"/>
          <w:b/>
          <w:sz w:val="20"/>
        </w:rPr>
        <w:t xml:space="preserve">X. </w:t>
      </w:r>
      <w:r>
        <w:rPr/>
        <w:t>DA GIÀY, DỆT MAY</w:t>
      </w:r>
    </w:p>
    <w:tbl>
      <w:tblPr>
        <w:tblW w:w="5000" w:type="pct"/>
        <w:jc w:val="start"/>
        <w:tblInd w:w="-5" w:type="dxa"/>
        <w:tblLayout w:type="fixed"/>
        <w:tblCellMar>
          <w:top w:w="0" w:type="dxa"/>
          <w:start w:w="0" w:type="dxa"/>
          <w:bottom w:w="0" w:type="dxa"/>
          <w:end w:w="0" w:type="dxa"/>
        </w:tblCellMar>
      </w:tblPr>
      <w:tblGrid>
        <w:gridCol w:w="393"/>
        <w:gridCol w:w="6550"/>
        <w:gridCol w:w="6017"/>
      </w:tblGrid>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67"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Xì Formon vào da sơn xì da</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buồng kín, tiếp xúc với hóa chất có nồng độ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Thuộc da bằng tanin và crôm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nơi làm việc bẩn thỉu, hôi thối có nhiều</w:t>
            </w:r>
            <w:r>
              <w:rPr>
                <w:rFonts w:cs="Arial" w:ascii="Arial" w:hAnsi="Arial"/>
                <w:sz w:val="20"/>
                <w:lang w:val="en-US"/>
              </w:rPr>
              <w:t xml:space="preserve"> </w:t>
            </w:r>
            <w:r>
              <w:rPr>
                <w:rFonts w:cs="Arial" w:ascii="Arial" w:hAnsi="Arial"/>
                <w:sz w:val="20"/>
              </w:rPr>
              <w:t>loại vi khuẩn, nấm gây bệnh và hóa chất độc (crôm)</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quản, sơ chế, pha chặt da tươi</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nơi làm việc chật hẹp, ẩm ướt, bẩn thỉu, hôi thối, tỉ lệ nấm và vi khuẩn gây bệnh rất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Dán da bằng cồn làm gông, đai</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tiếp xúc với hóa chất độc, vượt tiêu chuẩn cho phép nhiều lần</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máy kéo sợi con</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Khi làm việc đi lại nhiều, ảnh hưởng của bụi, nóng và ồn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máy dệt thoi</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ảnh hưởng của bụi bông, nóng và ồn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cung bông và máy chải cúi.</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ồn.</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dây chuyền sợi.</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và đi lại suốt ca làm việc, chịu tác động nóng, bụi và ồn.</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máy chải, dây chuyền sợi, dệt, nhuộm.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tư thế lao động gò bó, chịu tác động của nóng, bụi, dầu mỡ.</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Đổ sợi cho máy sợi con, máy se.</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Phải đi lại nhiều, công việc đơn điệu, nhịp độ lao động cao, chịu tác động của ồn, bụi.</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hồ sợi dọc.</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nóng, ồn.</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dệt kiếm.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chịu tác động của nóng, ồn và bụi.</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sấy văng, máy sấy cuộn vải.</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nóng, ồn và các hóa chất độc.</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đốt lông, nấu tẩy vải bằng NaOH, Cl2.</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hóa chất độc.</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kiện bông, kiện vải, trục sợi, trục vải, hóa chất, thuốc nhuộm.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nặng nhọc, chịu tác động của bụi, hóa chất độc.</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giặt, nhuộm liên hợp.</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ồn và hóa chất độc.</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in hoa trên trục, trên lưới.</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ồn và hóa chất độc.</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cào lông.</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chịu tác động của nóng, ồn và bụi nồng độ rất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Nhuộm, hấp len, sợi tổng hợp.</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và các hóa chất tẩy, nhuộm.</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Dệt len thủ công.</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đơn điệu, tư thế lao động gò bó, chịu tác động của bụi.</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Giặt, tẩy, mài quần bò.</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bụi và hóa chất độc.</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may công nghiệp.</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công việc đơn điệu, căng thẳng thị giác và mệt mọi thần kinh tâm lý.</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máy sợi, dệt, nhuộm tại phân xưởng.</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tiếp xúc với dầu mỡ, chịu tác động của nóng, ồn, bụi và hóa chất độc.</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Đúc chì chân kim.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chịu tác động của nóng và hơi chì.</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Mài ống côn giấy.</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chịu tác động của ồn và bụi nồng độ rất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cấp nguyên liệu cho máy tách hạt, máy cán bông.</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chịu tác động của tiếng ồn và bụi bông vượt tiêu chuẩn cho phép.</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hạt thủ công.</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bông, nóng và ồn.</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ép đóng kiện bông.</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và đi lại suốt ca làm việc, chịu tác động của bụi bông và tiếng ồn vượt tiêu chuẩn cho phép.</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bông hồi lại trong dây chuyền sợi, dệt.</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bông và tiếng ồn vượt tiêu chuẩn cho phép.</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suốt, bốc suốt, bỏ suốt (tiếp suốt).</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và đi lại suốt ca làm việc, công việc đơn điệu, nhịp điệu lao động cao; chịu tác động của bụi bông, nóng và ồn vượt quá tiêu chuẩn cho phép.</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cửi, mắc sợi.</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tập trung thị giác cao; chịu tác động của bụi bông, nóng và ồn.</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Xe sợi len.</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bông và tiếng ồn.</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Tỉa, sửa thảm len.</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tỉ mỉ, tập trung thị giác cao, chịu tác động của bụi.</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đảo sợi, xe con sợi.</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và đi lại nhiều, chịu tác động của bụi bông và tiếng ồn.</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Đổ sợi cho máy thô.</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Phải đi lại suốt ca, công việc đơn điệu, nhịp độ lao động cao, chịu tác động của bụi bông, nóng và tiếng ồn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sợi máy ống.</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và đi lại suốt ca, chịu tác động của bụi bông, nóng và ồn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dệt khí, dệt nước.</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và đi lại nhiều, tư thế lao động gò bó, chịu tác động của bụi bông và nóng.</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dệt kim tròn.</w:t>
            </w:r>
          </w:p>
        </w:tc>
        <w:tc>
          <w:tcPr>
            <w:tcW w:w="6017"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rPr>
            </w:pPr>
            <w:r>
              <w:rPr>
                <w:rFonts w:cs="Arial" w:ascii="Arial" w:hAnsi="Arial"/>
                <w:sz w:val="20"/>
              </w:rPr>
              <w:t>Tư thế lao động gò bó, chịu tác động của bụi bông và nóng.</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Nối gỡ, nối trục máy dệt.</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và đi lại suốt ca làm việc, chịu tác động của bụi bông, nóng và ồn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mắc, máy hồ vải, sợi trong dây chuyền dệt.</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bông, nóng và ồn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Xâu go trong dây chuyền dệt.</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đơn điệu, tập trung thị giác cao, chịu tác động của bụi bông và nóng.</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Châm dầu máy dệt, máy se, máy hồ.</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tư thế lao động gò bó, tiếp xúc với dầu, mỡ; chịu tác động của bụi bông, nóng, ồn.</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hồ trong dây chuyền dệt, nhuộm.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ồn, ẩm và hơi hóa chất.</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phòng co vải (Sanfor) trong dây chuyền nhuộm.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nhiệt độ cao và hơi hóa chất.</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làm bóng vải trong dây chuyền nhuộm.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nhiệt độ, hóa chất thuốc nhuộm.</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46</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trục hoa lưới trong công đoạn nhuộm.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chịu tác động của hơi hóa chất và bụi.</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47</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May khuyết, cúc (khuy nút) trong may công nghiệp.</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căng thẳng thị giác và mệt mỏi thần kinh; chịu tác động của nóng và bụi.</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48</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thổi form trong dây chuyền may.</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và đi lại suốt ca làm việc, chịu tác động của hơi nóng, ẩm.</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49</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Cắt vải trong công nghệ may.</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suốt ca làm việc, căng thẳng thị giác và mệt mỏi thần kinh; chịu tác động của hơi nóng và bụi bông.</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50</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vải, sợi trong kho nguyên liệu, kho sản phẩm và giữa các công đoạn của dây chuyền sợi, dệt, nhuộm, may.</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đứng, đi lại suốt ca làm việc; chịu tác động của bụi bông, nóng và tiếng ồn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51</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gấp trong dây chuyền dệt, may.</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căng thẳng thị giác, đứng suốt ca làm việc; chịu tác động của nóng, bụi và mùi hóa chất.</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52</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kiện trong dây chuyền dệt, may.</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bụi bông, nóng và ồn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53</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trong các nhà máy sợi, dệt, nhuộm, may. Vệ sinh nền xưởng nhuộm, in hoa.</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tư thế lao động gò bó, ảnh hưởng của tiếng ồn, nóng, bụi bông, dầu mỡ, hóa chất tẩy rửa và chất thải công nghiệp.</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54</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Mài, bảo dưỡng suốt da (cao su); thay, tháo, dán dây da.</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bụi cao su và dung môi, hóa chất độc.</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55</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điện trong dây chuyền nhuộm.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Tư thế lao động gò bó, làm việc trong môi trường ẩm ướt, nóng; tiếp xúc </w:t>
            </w:r>
            <w:r>
              <w:rPr>
                <w:rFonts w:cs="Arial" w:ascii="Arial" w:hAnsi="Arial"/>
                <w:position w:val="2"/>
                <w:sz w:val="20"/>
              </w:rPr>
              <w:t>với NH</w:t>
            </w:r>
            <w:r>
              <w:rPr>
                <w:rFonts w:cs="Arial" w:ascii="Arial" w:hAnsi="Arial"/>
                <w:sz w:val="20"/>
              </w:rPr>
              <w:t>3</w:t>
            </w:r>
            <w:r>
              <w:rPr>
                <w:rFonts w:cs="Arial" w:ascii="Arial" w:hAnsi="Arial"/>
                <w:position w:val="2"/>
                <w:sz w:val="20"/>
              </w:rPr>
              <w:t>, hóa chất tẩy, nhuộm.</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56</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chế tạo lược máy dệt.</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rỉ, hơi nhựa đường nóng, keo và hóa chất.</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57</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Thí nghiệm, phân tích hóa chất, thuốc nhuộm.</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 hại; nhiệt độ, độ ẩm cao.</w:t>
            </w:r>
          </w:p>
        </w:tc>
      </w:tr>
      <w:tr>
        <w:trPr/>
        <w:tc>
          <w:tcPr>
            <w:tcW w:w="39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58</w:t>
            </w:r>
          </w:p>
        </w:tc>
        <w:tc>
          <w:tcPr>
            <w:tcW w:w="65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điều không</w:t>
            </w:r>
          </w:p>
        </w:tc>
        <w:tc>
          <w:tcPr>
            <w:tcW w:w="601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nồng độ bụi bông và tiếng ồn cao</w:t>
            </w:r>
          </w:p>
        </w:tc>
      </w:tr>
    </w:tbl>
    <w:p>
      <w:pPr>
        <w:pStyle w:val="BodyText"/>
        <w:spacing w:before="120" w:after="0"/>
        <w:rPr>
          <w:rFonts w:ascii="Arial" w:hAnsi="Arial" w:cs="Arial"/>
        </w:rPr>
      </w:pPr>
      <w:r>
        <w:rPr>
          <w:rFonts w:cs="Arial" w:ascii="Arial" w:hAnsi="Arial"/>
        </w:rPr>
      </w:r>
    </w:p>
    <w:p>
      <w:pPr>
        <w:pStyle w:val="ListParagraph"/>
        <w:tabs>
          <w:tab w:val="clear" w:pos="720"/>
          <w:tab w:val="left" w:pos="1286" w:leader="none"/>
        </w:tabs>
        <w:spacing w:before="120" w:after="0"/>
        <w:ind w:hanging="0" w:start="0" w:end="0"/>
        <w:jc w:val="center"/>
        <w:rPr>
          <w:rFonts w:ascii="Arial" w:hAnsi="Arial" w:cs="Arial"/>
          <w:b/>
          <w:sz w:val="20"/>
        </w:rPr>
      </w:pPr>
      <w:r>
        <w:rPr>
          <w:rFonts w:cs="Arial" w:ascii="Arial" w:hAnsi="Arial"/>
          <w:b/>
          <w:sz w:val="20"/>
        </w:rPr>
        <w:t xml:space="preserve">XI. </w:t>
      </w:r>
      <w:r>
        <w:rPr/>
        <w:t>NÔNG NGHIỆP VÀ LÂM NGHIỆP (BAO GỒM TRỒNG TRỌT, KHAI THÁC, CHẾ BIẾN NÔNG, LÂM SẢN, CHĂN NUÔI – CHẾ BIẾN GIA SÚC, GIA CẦM)</w:t>
      </w:r>
    </w:p>
    <w:tbl>
      <w:tblPr>
        <w:tblW w:w="5000" w:type="pct"/>
        <w:jc w:val="start"/>
        <w:tblInd w:w="-5" w:type="dxa"/>
        <w:tblLayout w:type="fixed"/>
        <w:tblCellMar>
          <w:top w:w="0" w:type="dxa"/>
          <w:start w:w="0" w:type="dxa"/>
          <w:bottom w:w="0" w:type="dxa"/>
          <w:end w:w="0" w:type="dxa"/>
        </w:tblCellMar>
      </w:tblPr>
      <w:tblGrid>
        <w:gridCol w:w="489"/>
        <w:gridCol w:w="6449"/>
        <w:gridCol w:w="6022"/>
      </w:tblGrid>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71"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Sang chai, đóng gói thuốc bảo vệ thực vật.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nhiều loại hóa chất độc nguy hiểm như Wofatox, Bassa, Axeton, Ether</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bốc vác hóa chất bảo vệ thực vật.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tiếp xúc với các hóa chất độc nguy hiểm như Wofatox, Bi 58, Bassa, Axeton, Ether...</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Cấp lông vũ vào máy</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bụi có nhiều nấm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thuốc bảo vệ thực vật.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nhọc,độc hại,tiếp xúc với hóa chất bảo vệ thực vật vượt tiêu chuẩn cho phép nhiều lần.</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Chăm sóc ngựa đực giống.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tiếp tục với phân, rác và các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Chặt hạ gỗ bằng cơ giới.</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nặng nhọc, nguy hiểm, chịu tác động của rung, ồn và bụi.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Chặt hạ thủ công (gỗ, song, mây, tre nứa)</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thủ công, rất nặng nhọc, nguy hiểm.</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Cưa, xẻ gỗ tại cội bằng thủ công.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thủ công, rất nặng nhọc, tư thế lao động gò bó.</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Lăn gom gỗ, bốc xếp gỗ thủ công.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thủ công, rất nặng nhọc, nguy hiểm.</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xuất gỗ bằng voi, trâu từ rừng ra bãi một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ở các địa hình đồi, núi dốc, công việc nặng nhọc, nguy hiểm.</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cốn, xuôi bè mảng trên sông,suối.</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sông, suối, công việc thủ công, nặng nhọc, rất nguy hiểm.</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keo phenol, urefoc.</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và các hóa chất độc mạnh.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thuốc chống mối, mọt.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tiếp xúc với hóa chất độc mạnh như DDT, Asen...</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Ngâm tẩm gỗ phòng chống mối, mọt bằng hóa chất.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động của các hóa chất độc mạnh như Asen, DDT, 666, focmon...</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vận tải chuyên dùng, có trọng tải từ 10 tấn trở lên chở gỗ từ bãi I ra bãi II.</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hiểm,chịu tác động của ồn, rung và bụi.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nhựa thông.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rất nặng nhọc, nguy hiểm.</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tra quy hoạch ở vùng núi cao, rừng sâu và hải đảo.</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đi lưu động trên các địa hình hiểm trở, công việc nặng nhọc, nguy hiểm.</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tay thăm dò khai thác nước ngầm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tư thế lao động gò bó, nơi làm việc lầy lội bẩn thỉu. Đi làm lưu động tại các vùng rừng núi, hải đảo.</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đo địa vật lý thăm dò khai thác nước ngầm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luôn lưu động ở vùng núi cao, rừng sâu, hải đảo.</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xây lát đá thủy lợi (kể cả làm rồng đá)</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ngoài trời, lao động thủ công, nặng nhọc; tư thế lao động gò bó, nguy hiểm; ảnh hưởng của bụi vôi, xi măng, cát...</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kiểm tra, giám định cà phê và nông sản xuất nhập khẩu tại các vùng núi sâu, xa và trên tàu biển.</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lưu động, liên tục căng thẳng; ảnh hưởng khí hậu khắc nghiệt và thay đổi thất thường của vùng; môi trường lao động: nóng, bụi, ồn và liên tục phải hít ngửi vi sinh vật nấm mốc,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nếm, cảm quan chất lượng cà phê và hàng hoá nông sản xuất khẩu từ 400 cốc/ngày trở lên.</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thử nếm cao, ảnh hưởng trực tiếp hàm lượng caphein cao và các tạp chất lẫn trong cà phê như nấm mốc, vi khuẩn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dịch thực vật và khử trùng hàng hoá nông, lâm sản xuất nhập khẩu trên tàu biển, xà lan, trong Xilo.</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nặng nhọc, nguy hiểm do trèo cao, mang vác nặng trong điều kiện có sóng, gió biển; ảnh hưởng trực tiếp các loại hóa chất để khử </w:t>
            </w:r>
            <w:r>
              <w:rPr>
                <w:rFonts w:cs="Arial" w:ascii="Arial" w:hAnsi="Arial"/>
                <w:position w:val="2"/>
                <w:sz w:val="20"/>
              </w:rPr>
              <w:t>trùng: PH</w:t>
            </w:r>
            <w:r>
              <w:rPr>
                <w:rFonts w:cs="Arial" w:ascii="Arial" w:hAnsi="Arial"/>
                <w:sz w:val="20"/>
              </w:rPr>
              <w:t>3</w:t>
            </w:r>
            <w:r>
              <w:rPr>
                <w:rFonts w:cs="Arial" w:ascii="Arial" w:hAnsi="Arial"/>
                <w:position w:val="2"/>
                <w:sz w:val="20"/>
              </w:rPr>
              <w:t>, CH</w:t>
            </w:r>
            <w:r>
              <w:rPr>
                <w:rFonts w:cs="Arial" w:ascii="Arial" w:hAnsi="Arial"/>
                <w:sz w:val="20"/>
              </w:rPr>
              <w:t>3</w:t>
            </w:r>
            <w:r>
              <w:rPr>
                <w:rFonts w:cs="Arial" w:ascii="Arial" w:hAnsi="Arial"/>
                <w:position w:val="2"/>
                <w:sz w:val="20"/>
              </w:rPr>
              <w:t xml:space="preserve">Br; làm việc ngoài trời hoặc trong hầm tàu, nơi làm việc </w:t>
            </w:r>
            <w:r>
              <w:rPr>
                <w:rFonts w:cs="Arial" w:ascii="Arial" w:hAnsi="Arial"/>
                <w:sz w:val="20"/>
              </w:rPr>
              <w:t>chật hẹp, tư thế lao động gò bó, thiếu ánh sáng, thiếu dưỡng khí.</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hầm men bia lạnh</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Nhiệt độ thấp, ẩm; Chịu ảnh hưởng của khí amoniac (NH</w:t>
            </w:r>
            <w:r>
              <w:rPr>
                <w:rFonts w:cs="Arial" w:ascii="Arial" w:hAnsi="Arial"/>
                <w:sz w:val="20"/>
              </w:rPr>
              <w:t>3</w:t>
            </w:r>
            <w:r>
              <w:rPr>
                <w:rFonts w:cs="Arial" w:ascii="Arial" w:hAnsi="Arial"/>
                <w:position w:val="2"/>
                <w:sz w:val="20"/>
              </w:rPr>
              <w:t>) và cácbonic (CO</w:t>
            </w:r>
            <w:r>
              <w:rPr>
                <w:rFonts w:cs="Arial" w:ascii="Arial" w:hAnsi="Arial"/>
                <w:sz w:val="20"/>
              </w:rPr>
              <w:t>2</w:t>
            </w:r>
            <w:r>
              <w:rPr>
                <w:rFonts w:cs="Arial" w:ascii="Arial" w:hAnsi="Arial"/>
                <w:position w:val="2"/>
                <w:sz w:val="20"/>
              </w:rPr>
              <w:t>)</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cát tẩy gỉ để mạ kẽm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bụi, rung, ồn trong suốt ca làm việc.</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71"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định thực vật và khử trùng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-Nặng nhọc, độc hại, chịu tác động của hóa chất độc PH</w:t>
            </w:r>
            <w:r>
              <w:rPr>
                <w:rFonts w:cs="Arial" w:ascii="Arial" w:hAnsi="Arial"/>
                <w:sz w:val="20"/>
              </w:rPr>
              <w:t>3</w:t>
            </w:r>
            <w:r>
              <w:rPr>
                <w:rFonts w:cs="Arial" w:ascii="Arial" w:hAnsi="Arial"/>
                <w:position w:val="2"/>
                <w:sz w:val="20"/>
              </w:rPr>
              <w:t>, BrCH</w:t>
            </w:r>
            <w:r>
              <w:rPr>
                <w:rFonts w:cs="Arial" w:ascii="Arial" w:hAnsi="Arial"/>
                <w:sz w:val="20"/>
              </w:rPr>
              <w:t>3</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định dư lượng hóa chất trong lương thực, thực phẩm, rau quả và chất lượng hóa chất bảo vệ thực vật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hóa chất độc nguy hiểm như: ASen, Toluen, axeton, Ether, Bi58...</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Giao nhận, sang mạn thuốc bảo vệ thực vật trên tàu biển, tàu sông và các bến cảng.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của sóng nước và các hóa chất độc: axeton, Ether, Wofatox, Bi58</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thuốc bảo vệ thực vật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kém thông thoáng, chịu ảnh hưởng của hóa chất độc Wofatox, Bi58, Bassa, axeton, Ether...</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sản xuất bao bì bằng chất dẻo (bán thủ công).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hơi độc, ồn trong suốt ca làm việc.</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phân hoá học</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Nơi làm việc chật hẹp, kém thông thoáng, chịu tác động của CO</w:t>
            </w:r>
            <w:r>
              <w:rPr>
                <w:rFonts w:cs="Arial" w:ascii="Arial" w:hAnsi="Arial"/>
                <w:sz w:val="20"/>
              </w:rPr>
              <w:t>2</w:t>
            </w:r>
            <w:r>
              <w:rPr>
                <w:rFonts w:cs="Arial" w:ascii="Arial" w:hAnsi="Arial"/>
                <w:position w:val="2"/>
                <w:sz w:val="20"/>
              </w:rPr>
              <w:t>, NH</w:t>
            </w:r>
            <w:r>
              <w:rPr>
                <w:rFonts w:cs="Arial" w:ascii="Arial" w:hAnsi="Arial"/>
                <w:sz w:val="20"/>
              </w:rPr>
              <w:t>3</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vận chuyển phân hoá học.</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thủ công, nặng nhọc, tiếp xúc với CO</w:t>
            </w:r>
            <w:r>
              <w:rPr>
                <w:rFonts w:cs="Arial" w:ascii="Arial" w:hAnsi="Arial"/>
                <w:sz w:val="20"/>
              </w:rPr>
              <w:t>2</w:t>
            </w:r>
            <w:r>
              <w:rPr>
                <w:rFonts w:cs="Arial" w:ascii="Arial" w:hAnsi="Arial"/>
                <w:position w:val="2"/>
                <w:sz w:val="20"/>
              </w:rPr>
              <w:t>, NH</w:t>
            </w:r>
            <w:r>
              <w:rPr>
                <w:rFonts w:cs="Arial" w:ascii="Arial" w:hAnsi="Arial"/>
                <w:sz w:val="20"/>
              </w:rPr>
              <w:t>3</w:t>
            </w:r>
            <w:r>
              <w:rPr>
                <w:rFonts w:cs="Arial" w:ascii="Arial" w:hAnsi="Arial"/>
                <w:position w:val="2"/>
                <w:sz w:val="20"/>
              </w:rPr>
              <w:t>.</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Cơ chế thủ công phân lân vi sinh.</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bẩn ảnh hưởng của bụi.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Chăm sóc vận động bò đực giống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phân, rác và các vi khuẩn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trộn thức ăn gia súc.</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ồn, bụi nồng độ cao.</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Chăn nuôi động vật thí nghiệm, xử lý bệnh phẩm, dụng cụ thí nghiệm.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nguồn lây bệnh và các hóa chất độc như: Fomol, NaOH, HCl.</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chẩn đoán, giải phẫu bệnh, xét nghiệm vi sinh vật gây bệnh cho gia súc, gia cầm.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Thường xuyên tiếp xúc với nguồn lây bệnh và các hóa chất độc như: </w:t>
            </w:r>
            <w:r>
              <w:rPr>
                <w:rFonts w:cs="Arial" w:ascii="Arial" w:hAnsi="Arial"/>
                <w:position w:val="2"/>
                <w:sz w:val="20"/>
              </w:rPr>
              <w:t>Formol, CO</w:t>
            </w:r>
            <w:r>
              <w:rPr>
                <w:rFonts w:cs="Arial" w:ascii="Arial" w:hAnsi="Arial"/>
                <w:sz w:val="20"/>
              </w:rPr>
              <w:t>2</w:t>
            </w:r>
            <w:r>
              <w:rPr>
                <w:rFonts w:cs="Arial" w:ascii="Arial" w:hAnsi="Arial"/>
                <w:position w:val="2"/>
                <w:sz w:val="20"/>
              </w:rPr>
              <w:t>, Ether, axít fenic.</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nghiệm sản xuất vacxine, thuốc thú y.</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các vi khuẩn gây bệnh hiểm nghèo và các hóa chất độc: Ether, axeton, HCl.</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thí nghiệm công nghệ gen và tế bào các loại cây trồng.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Luôn tiếp xúc với các hóa chất mạnh gây đột biến tế bào như Cochandin, IAA.</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 chế lông vũ</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bẩn tiếp xúc với nhiều bụi chứa vi khuẩn nấm và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Giết mổ lợn</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làm đêm, công việc nặng nhọc, nơi làm việc ẩm ướt.</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Nhặt phân loại, vận chuyển xương động vật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nặng nhọc, bẩn thỉu, hôi thối, tiếp xúc với nhiều vi khuẩn, nấm </w:t>
            </w:r>
            <w:r>
              <w:rPr>
                <w:rFonts w:cs="Arial" w:ascii="Arial" w:hAnsi="Arial"/>
                <w:position w:val="2"/>
                <w:sz w:val="20"/>
              </w:rPr>
              <w:t>gây bệnh và khí H</w:t>
            </w:r>
            <w:r>
              <w:rPr>
                <w:rFonts w:cs="Arial" w:ascii="Arial" w:hAnsi="Arial"/>
                <w:sz w:val="20"/>
              </w:rPr>
              <w:t>2</w:t>
            </w:r>
            <w:r>
              <w:rPr>
                <w:rFonts w:cs="Arial" w:ascii="Arial" w:hAnsi="Arial"/>
                <w:position w:val="2"/>
                <w:sz w:val="20"/>
              </w:rPr>
              <w:t>S</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xương động vật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nặng nhọc, nơi làm việc bẩn, hôi thối, tiếp xúc với bụi, ồn và </w:t>
            </w:r>
            <w:r>
              <w:rPr>
                <w:rFonts w:cs="Arial" w:ascii="Arial" w:hAnsi="Arial"/>
                <w:position w:val="2"/>
                <w:sz w:val="20"/>
              </w:rPr>
              <w:t>H</w:t>
            </w:r>
            <w:r>
              <w:rPr>
                <w:rFonts w:cs="Arial" w:ascii="Arial" w:hAnsi="Arial"/>
                <w:sz w:val="20"/>
              </w:rPr>
              <w:t>2</w:t>
            </w:r>
            <w:r>
              <w:rPr>
                <w:rFonts w:cs="Arial" w:ascii="Arial" w:hAnsi="Arial"/>
                <w:position w:val="2"/>
                <w:sz w:val="20"/>
              </w:rPr>
              <w:t>S</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Khuân vác, dập khuôn trong kho đông lạnh.</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rất lạnh, ồn cao và chuyên làm đêm.</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gói thịt trong buồng đông lạnh</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rất lạnh, công việc nặng nhọc, đơn điệu ảnh hưởng tiếng ồn cao, chuyên làm đêm.</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máy lạnh và hệ thống cấp lạnh</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Nơi làm việc chật hẹp, lạnh, ảnh hưởng của tiếng ồn cao và NH</w:t>
            </w:r>
            <w:r>
              <w:rPr>
                <w:rFonts w:cs="Arial" w:ascii="Arial" w:hAnsi="Arial"/>
                <w:sz w:val="20"/>
              </w:rPr>
              <w:t>3</w:t>
            </w:r>
            <w:r>
              <w:rPr>
                <w:rFonts w:cs="Arial" w:ascii="Arial" w:hAnsi="Arial"/>
                <w:position w:val="2"/>
                <w:sz w:val="20"/>
              </w:rPr>
              <w:t>.</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nông nghiệp</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chịu tác động của ồn, rung và bụi.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hoang,làm đất, trồng, chăm sóc cây rừng và cây công nghiệp.</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công,nặng nhọc, tư thế lao động gò bó, chịu tác động của bụi và các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Tuần tra và bảo vệ sản phẩm nông, lâm nghiệp chưa thu hoạch.</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phải đi lại trong suốt ca làm việc, không kể ngày đêm và thời tiết, tiếp xúc với các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 hoạch sản phẩm nông, lâm nghiệp.</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công,nặng nhọc, tư thế lao động gò bó.</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chè xanh và chè đen.</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 bụi và nóng.</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Cân, trộn và đóng chè vào thùng.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 bụi và nóng.</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hương liệu chè.</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bụi, khí CO, CO2 và các chất gây kích thích niêm mạc mắt, tai, mũi và họng.</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Cấp nguyên liệu vào máy xay xát bằng thủ công.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chịu tác động của ồn, bụi nồng độ rất cao.</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bốc xếp thóc gạo, bột mì trong nhà máy.</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chịu tác động của bụi và ồn.</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Sàng tạp chất của nguyên liệu xay xát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rung và bụi.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Ủ lúa mì.</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ồn và khí</w:t>
            </w:r>
            <w:r>
              <w:rPr>
                <w:rFonts w:cs="Arial" w:ascii="Arial" w:hAnsi="Arial"/>
                <w:position w:val="2"/>
                <w:sz w:val="20"/>
              </w:rPr>
              <w:t xml:space="preserve"> CO</w:t>
            </w:r>
            <w:r>
              <w:rPr>
                <w:rFonts w:cs="Arial" w:ascii="Arial" w:hAnsi="Arial"/>
                <w:sz w:val="20"/>
              </w:rPr>
              <w:t>2</w:t>
            </w:r>
            <w:r>
              <w:rPr>
                <w:rFonts w:cs="Arial" w:ascii="Arial" w:hAnsi="Arial"/>
                <w:position w:val="2"/>
                <w:sz w:val="20"/>
              </w:rPr>
              <w:t>.</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Nghiền bột mì.</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rung và bụi.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Xay xát và đánh bóng gạo xuất khẩu.</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cao, bụi,căng thẳng chú ý và mệt mỏi thần kinh tâm lý.</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Sàng, phân loại, tách màu hạt gạo.</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rung, bụi và ồn cao.</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đường glucoza</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ẩm ướt, chịu tác động của nóng, bụi, ồn cao và các chất hoá học.</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Rửa thùng đựng đường.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ngoài trời,tư thế lao động gò bó, tiếp xúc với hóa chất tẩy dầu mỡ.</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bốc vác và cào mía.</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công,nặng nhọc, tiếp xúc với bụi, bẩn.</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cẩu tháp trong nhà máy đường.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 nơi làm việc chật hẹp, tư thế lao động gò bó, chịu tác động của ồn.</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xé tơi và ép mía.</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ồn cao.</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Bơm, cân nước mía, mật chè và gia nhiệt trung hoá, bốc hơi.</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ẩm ướt, tư thế lao động gò bó, chịu tác động của ồn và nhiệt độ cao.</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nấu đường, trợ tinh và hồi dung.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nhiệt độ cao, căng thẳng thần kinh tâm lý.</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Lọc ép, lọc túi và ly tâm đường mía.</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nóng và ồn.</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Đốt xông lưu huỳnh.</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chịu tác động của hơi khí độc và nóng.</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hơi và tuốc bin máy phát điện trong nhà máy đường.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tác động của nhiệt độ cao, ồn, bụi và khí CO</w:t>
            </w:r>
            <w:r>
              <w:rPr>
                <w:rFonts w:cs="Arial" w:ascii="Arial" w:hAnsi="Arial"/>
                <w:sz w:val="20"/>
              </w:rPr>
              <w:t>2</w:t>
            </w:r>
            <w:r>
              <w:rPr>
                <w:rFonts w:cs="Arial" w:ascii="Arial" w:hAnsi="Arial"/>
                <w:position w:val="2"/>
                <w:sz w:val="20"/>
              </w:rPr>
              <w:t>.</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Nuôi và chăm sóc lợn.</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nơi làm việc ẩm ướt, hôi thối, tiếp xúc với nấm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Chăm sóc, theo dõi sinh lý, sinh sản tâm lý, và thụ tinh nhân tạo cho ngựa giống.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căng thẳng thần kinh thường xuyên tiếp xúc với chất thải của động vật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Ấp trứng, chọn trống, mái gia cầm.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ngột ngạt, tư thế lao động gò bó, chịu tác động của nóng, bụi, tiếp xúc với nấm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Chăm sóc, nuôi dưỡng và vệ sinh chuồng trại giống gia cầm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bụi, bẩn, hôi thối công việc nặng nhọc, tiếp xúc với nhiều loại nấm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tra quy hoạch rừng.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thường xuyên đi lại ở nơi địa hình phức tạp, nhiều đèo, dốc, tiếp xúc với côn trùng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tra, thu hái quả, cành giống lâm nghiệp.</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tư thế lao động gò bó.</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lâm viên trực tiếp quản lý và bảo vệ rừng.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nặng nhọc, nguy hiểm,giải quyết nhiều công việc phức tạp, tiếp xúc với công trùng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Phòng chống cháy rừng.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Lao động thủ công, nặng nhọc, khi chữa cháy rất nguy hiểm, tiếp xúc với </w:t>
            </w:r>
            <w:r>
              <w:rPr>
                <w:rFonts w:cs="Arial" w:ascii="Arial" w:hAnsi="Arial"/>
                <w:position w:val="2"/>
                <w:sz w:val="20"/>
              </w:rPr>
              <w:t>nóng, CO</w:t>
            </w:r>
            <w:r>
              <w:rPr>
                <w:rFonts w:cs="Arial" w:ascii="Arial" w:hAnsi="Arial"/>
                <w:sz w:val="20"/>
              </w:rPr>
              <w:t>2</w:t>
            </w:r>
            <w:r>
              <w:rPr>
                <w:rFonts w:cs="Arial" w:ascii="Arial" w:hAnsi="Arial"/>
                <w:position w:val="2"/>
                <w:sz w:val="20"/>
              </w:rPr>
              <w:t>.</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xuất gỗ bằng cáp, tời (cơ giới) ra bãi I.</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nặng nhọc, có phần nguy hiểm, tiếp xúc với côn trùng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ván dăm, ván sợi gỗ.</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chịu tác động của ồn, bụi nóng và các hóa chất độc.</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luộc, bảo quản gỗ thủ công.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chịu tác động của nhiệt độ cao</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cot ép bán thủ công.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tiếp xúc với nóng, khí độc (formaldehyt, phenol).</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cánh kiến</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nặng nhọc, nguy hiểm, tiếp xúc côn trùng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nhựa thông; chế biến cánh kiến.</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nhiệt độ cao và hóa chất độc.</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Mộc máy.</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 và bụi.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Nuôi thú rừng trong các vườn quốc gia.</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nặng nhọc, thường xuyên tiếp xúc với chất thải của động vật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thuốc vi sinh diệt trừ sâu bệnh.</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bụi, hóa chất độc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vận tải chuyên dùng trọng tải dưới 10T, chở gỗ từ bãi I ra bãi II.</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chịu tác động của ồn, rung và bụi.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tra quy hoạch ở vùng núi cao, rừng sâu và hải đảo.</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đi lưu động trên các địa hình hiểm trở, công việc nặng nhọc, nguy hiểm.</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 chế cà phê (phơi, xát tươi, xát khô, sàng phân loại, đánh bóng, đóng bao hạt).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ảnh hưởng bụi, nóng, ồn.</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Rang, xay cà phê.</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ảnh hưởng nóng, bụi cà phê (kích thích thần kinh)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Tiêu hoà vôi trong quy trình các bon nát hoá (trong sản xuất đường mía)</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tiếp xúc với bụi vôi và vôi sữa (ăn mòn da tay)</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bột canh thủ công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ảnh hưởng nóng, CO, muối, tiêu, hành, tỏi (kích thích niêm mạc đường hô hấp).</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trong các xí nghiệp chế biến.</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tiếp xúc với các chất phế thải.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nhân giống, chiếu kính, bảo quản trứng tằm trong nhà lạnh.</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lạnh, thường giốngxuyên tiếp xúc với bụi phấn ngài, formon, axít HCl.</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Nuôi tằm.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Lao động thủ công, tiếp xúc với phân tằm, formon, Bi58, CaCl</w:t>
            </w:r>
            <w:r>
              <w:rPr>
                <w:rFonts w:cs="Arial" w:ascii="Arial" w:hAnsi="Arial"/>
                <w:sz w:val="20"/>
              </w:rPr>
              <w:t xml:space="preserve">2 </w:t>
            </w:r>
            <w:r>
              <w:rPr>
                <w:rFonts w:cs="Arial" w:ascii="Arial" w:hAnsi="Arial"/>
                <w:position w:val="2"/>
                <w:sz w:val="20"/>
              </w:rPr>
              <w:t xml:space="preserve">(trừ bệnh </w:t>
            </w:r>
            <w:r>
              <w:rPr>
                <w:rFonts w:cs="Arial" w:ascii="Arial" w:hAnsi="Arial"/>
                <w:sz w:val="20"/>
              </w:rPr>
              <w:t>cho tằm).</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Ươm tơ</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hơi nóng, độ ẩm cao, mùi hôi của nhộng tằm, tay tiếp xúc với nước có protein phân huỷ gây dị ứng, căng thẳng thị giác.</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mềm tơ, lụa.</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bụi, hóa chất độc,căng thẳng thị giác.</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In hoa, tẩy chuội, nhuộm, hoàn tất lụa.</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nóng, hóa chất nhuộm, NaOH, dầu (làm mềm tơ).</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phế liệu tơ tằm.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thường xuyên tiếp xúc với bụi phế liệu, hóa chất tẩy, mùi hôi của protein phân huỷ.</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trong các nhà máy ươm tơ, dệt lụa, in nhuộm.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thường xuyên tiếp xúc với hóa chất, các chất thải công nghiệp.</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nghiệm thuốc bảo vệ thực vật.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độc hại, thường xuyên tiếp xúc hóa chất độc nguy hiểm như: asen, toluen, aceton, Bi58, este.</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tra, phát hiện dự tính, dự báo bảo vệ thực vật.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đồng ruộng, tiếp xúc với các loại hóa chất trừ sâu và côn trùng.</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nghiệm, phân loại, bảo quản hạt giống trong phòng kín.</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ảnh hưởng của nóng ẩm, hóa chất HCl,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dithiocacbonat kẽm,</w:t>
            </w:r>
            <w:r>
              <w:rPr>
                <w:rFonts w:cs="Arial" w:ascii="Arial" w:hAnsi="Arial"/>
                <w:sz w:val="20"/>
              </w:rPr>
              <w:t xml:space="preserve"> cacbary, vectroon.</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sàng phân loại hạt điều.</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bụi và tiếng ồn cao.</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chao dầu hạt điều.</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nặng nhọc, tiếp xúc thường xuyên nóng và dầu.</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Tách hạt điều thủ công.</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tư thế lao động gò bó, chịu tác động của bụi.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nước thải bằng phương pháp vi sinh tại các nhà máy chế biến mủ cao su.</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lặn, ngâm mình dưới nước bẩn, tiếp xúc với hóa chất độc.</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84</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in túi PP, PE hữu cơ.</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dung môi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85</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khoan thăm dò, khai thác nước ngầm (kể cả lái xe)</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Luôn phải lưu động tại vùng rừng núi, hải đảo thiếu nước ngọt, công việc nặng nhọc, nguy hiểm, ảnh hưởng trực tiếp ồn rung lớn, tư thế lao động gò bó, nơi làm việc bẩn thỉu.</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86</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lắp đường ống nước, bể nước trên vùng cao.</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nặng nhọc, nguy hiểm và luôn phải đi lưu động vùng rừng núi, hải đảo</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87</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Chăn nuôi dê, thỏ</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nơi làm việc ẩm ướt, hôi thối, luôn phải tiếp xúc với nấm và vi sinh vật gây bệnh.</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88</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kiểm tra, xử lý, lưu trữ hồ sơ giám định xuất nhập khẩu cà phê và hàng hoá nông sản trên máy vi tính.</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khẩn chương, căng thẳng, đảm bảo nhanh tiến độ giao nhận hàng ngoài cảng; thường xuyên tiếp xúc với màn hình, chịu ảnh hưởng của điện từ trường.</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89</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kiểm nghiệm chất lượng cà phê và hàng hoá nông sản xuất nhập khẩu trong phòng thí nghiệm</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loại chất độc hại và các chất dung môi hữu cơ như hecxan, toluen, ête etylic, ête petrol... để phân tích các độc tố (nấm mốc gây ung thư); xác định các loại sâu mọt, côn trùng.</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90</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dịch thực vật và khử trùng hàng hoá nông, lâm sản xuất nhập khẩu tại các kho tàng bến bãi, container, trên ô tô,</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nặng nhọc, ảnh hưởng trực tiếp các loại hóa chất để khử trùng </w:t>
            </w:r>
            <w:r>
              <w:rPr>
                <w:rFonts w:cs="Arial" w:ascii="Arial" w:hAnsi="Arial"/>
                <w:position w:val="2"/>
                <w:sz w:val="20"/>
              </w:rPr>
              <w:t>như Phosphin (PH</w:t>
            </w:r>
            <w:r>
              <w:rPr>
                <w:rFonts w:cs="Arial" w:ascii="Arial" w:hAnsi="Arial"/>
                <w:sz w:val="20"/>
              </w:rPr>
              <w:t>3</w:t>
            </w:r>
            <w:r>
              <w:rPr>
                <w:rFonts w:cs="Arial" w:ascii="Arial" w:hAnsi="Arial"/>
                <w:position w:val="2"/>
                <w:sz w:val="20"/>
              </w:rPr>
              <w:t>) metyl bromide (CH</w:t>
            </w:r>
            <w:r>
              <w:rPr>
                <w:rFonts w:cs="Arial" w:ascii="Arial" w:hAnsi="Arial"/>
                <w:sz w:val="20"/>
              </w:rPr>
              <w:t>3</w:t>
            </w:r>
            <w:r>
              <w:rPr>
                <w:rFonts w:cs="Arial" w:ascii="Arial" w:hAnsi="Arial"/>
                <w:position w:val="2"/>
                <w:sz w:val="20"/>
              </w:rPr>
              <w:t>Br) CO</w:t>
            </w:r>
            <w:r>
              <w:rPr>
                <w:rFonts w:cs="Arial" w:ascii="Arial" w:hAnsi="Arial"/>
                <w:sz w:val="20"/>
              </w:rPr>
              <w:t>2</w:t>
            </w:r>
            <w:r>
              <w:rPr>
                <w:rFonts w:cs="Arial" w:ascii="Arial" w:hAnsi="Arial"/>
                <w:position w:val="2"/>
                <w:sz w:val="20"/>
              </w:rPr>
              <w:t xml:space="preserve">, DDVP. Nơi làm việc </w:t>
            </w:r>
            <w:r>
              <w:rPr>
                <w:rFonts w:cs="Arial" w:ascii="Arial" w:hAnsi="Arial"/>
                <w:sz w:val="20"/>
              </w:rPr>
              <w:t>chật hẹp, thiếu ánh sáng, thiếu dưỡng khí.</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91</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Luyện, cán cao su để làm lốp ô tô các loại xe nông nghiệp</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thường xuyên tiếp xúc với hóa chất nồng độ cao, nóng, bụi.</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92</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Thanh tra chuyên ngành thuốc bảo vệ thực vật.</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thường xuyên phải đi lưu động, tiếp xúc với các hóa chất độc nguy hiểm như Wofatox, Bi 58, Bassa, Axeton, Ether.</w:t>
            </w:r>
          </w:p>
        </w:tc>
      </w:tr>
      <w:tr>
        <w:trPr/>
        <w:tc>
          <w:tcPr>
            <w:tcW w:w="48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93</w:t>
            </w:r>
          </w:p>
        </w:tc>
        <w:tc>
          <w:tcPr>
            <w:tcW w:w="644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 dụng, bảo quản thuốc chống mối.</w:t>
            </w:r>
          </w:p>
        </w:tc>
        <w:tc>
          <w:tcPr>
            <w:tcW w:w="6022"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w:t>
            </w:r>
          </w:p>
        </w:tc>
      </w:tr>
    </w:tbl>
    <w:p>
      <w:pPr>
        <w:pStyle w:val="BodyText"/>
        <w:spacing w:before="120" w:after="0"/>
        <w:rPr>
          <w:rFonts w:ascii="Arial" w:hAnsi="Arial" w:cs="Arial"/>
        </w:rPr>
      </w:pPr>
      <w:r>
        <w:rPr>
          <w:rFonts w:cs="Arial" w:ascii="Arial" w:hAnsi="Arial"/>
        </w:rPr>
      </w:r>
    </w:p>
    <w:p>
      <w:pPr>
        <w:pStyle w:val="ListParagraph"/>
        <w:tabs>
          <w:tab w:val="clear" w:pos="720"/>
          <w:tab w:val="left" w:pos="6736" w:leader="none"/>
        </w:tabs>
        <w:spacing w:before="120" w:after="0"/>
        <w:ind w:hanging="0" w:start="0" w:end="0"/>
        <w:jc w:val="center"/>
        <w:rPr>
          <w:rFonts w:ascii="Arial" w:hAnsi="Arial" w:cs="Arial"/>
          <w:b/>
          <w:sz w:val="20"/>
        </w:rPr>
      </w:pPr>
      <w:r>
        <w:rPr>
          <w:rFonts w:cs="Arial" w:ascii="Arial" w:hAnsi="Arial"/>
          <w:b/>
          <w:sz w:val="20"/>
        </w:rPr>
        <w:t xml:space="preserve">XII. </w:t>
      </w:r>
      <w:r>
        <w:rPr/>
        <w:t>THƯƠNG MẠI</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Đo tính, bảo quản, giao nhận xăng, trong hang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thiếu ánh sáng, thiếu dầudưỡng khí, chịu tác động của xăng, dầu vượt tiêu chuẩn cho phép nhiều lần.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bơm xăng, dầu trong hang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thiếu ánh sáng, thiếu dưỡng khí, chịu tác động của tiếng ồn cao và hơi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sửa chữa các thiết bị và bể xăng, dầu trong hang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thiếu ánh sáng, thiếu dưỡng khí, tư thế làm việc gò bó, chịu tác động của tiếng ồn, xăng và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Tái sinh, pha chế dầu bằng phương pháp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chịu tác động của xăng, dầu và các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Sĩ quan, thuyền viên tàu chở xăng, dầu trên biển.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sóng nước, ồn, rung và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Giao, nhận xăng, dầu trên biển.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sóng gió, rung, ồn cao và hơi xăng, dầu vượt tiêu chuẩn cho phép nhiều lần.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Xúc rửa, hàn, tẩy rỉ, sơn các bể xăng, dầu loại lớn.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thùng kín, tư thế làm việc gò bó, chịu tác động của xăng, dầu, nóng, ồn, bụi và hóa chất trong sơn.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bơm xăng, dầu có áp lực từ 50kg/cm2 trở lên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cao, rung và xăng, dầu nồng độ rất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Bơm, rót, đóng bình a xít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HCl</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hóa chất độc mạnh, nguy hiểm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định dầu thô ngoài giàn khoan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ở ngoài khơi, xa bờ, chịu tác động của sóng, gió, thời tiết khắc nghiệt, trèo cao, công việc nặng nhọc, nguy hiểm.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sơn, bảo dưỡng và kiểm định chai LPG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làm việc nóng, nguy cơ cháy nổ cao; chịu tác động búc xạ nhiệt, tiếng ồn và bụi; tư thế lao động gò bó; mang vật nặng suốt ca làm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Giao nhận,bán buôn, bán lẻ xăng, dầu, nhựa đường, các sản phẩm hóa dầu tại cửa hàng, kho,trạm, bến, bãi và trên sông.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độc hại, tiếp xúc thường xuyên với xăng, dầu và các sản phẩm hóadầu.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Sĩ quan,thuyền viên xà lan, tàu chở xăng, dầu trên sông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chịu tác động của tiếng ồn và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bơm xăng, dầu có áp lực dưới 50 kg/cm2.</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tiếng ồn và hơi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vệ kho, đường ống xăng,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chịu tác động của hơi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Xúc rửa, hàn, nắn phuy xăng,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trực tiếp của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Đo tính xăng, dầu trên các bể loại lớn.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hơi xăng, dầu vượt tiêu chuẩn cho phép nhiều lần, tư thế làm việc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ở kho, bãi xăng,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trực tiếp của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xăng, dầu ở kho bãi lớn.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thùng phuy bồn, bể chứa xăng, dầu các loại.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tiếng ồn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phụ xe vận tải xăng, dầu, nhựa đường và các sản phẩm hóa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chịu tác động của ồn, rung, xăng và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nâng hàng trong kho xăng, dầu và các sản phẩm hoá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xăng, dầu và các sản phẩm hoá dầu trong suốt ca làm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Hoá nghiệm xăng, dầu và các sản phẩm hoá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xăng, dầu và các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Duy tu, sửa chữa đường ống xăng,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thường xuyên tiếp xúc với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ngành xăng dầu; sửa chữa ôtô, tàu, xà lan chở xăng, dầu và các sản phẩm hóadầu.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luôn tiếp xúc với dầu mỡ, chịu tác động của tiếng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thông gió trong hang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tiếng ồn, hơi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hơi pha chế dầu, lò bảo ôn nhựa đường.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ồn, hơi dầu và dung môi hữu cơ.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Bán buôn, bán lẻ xi măng.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xi măng vượt tiêu chuẩn cho phép nhiều lần.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bảo quản hóa chất độc.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kho kín, chịu tác động của nhiều loại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Bán hàng, đóng gói lẻ hóa chất độc.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chịu tác động của các hóa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vận tải chuyên dùng chở hóa chất.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rung và hóa chất độc nguy hiểm.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Hoá nghiệm kiểm tra chất lượng hóachất .</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định tàu thủy trước khi phá dỡ hoặc sửa chữa.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hầm tàu (sâu 20-30m)trong điều kiện môi trường độc hại, thiếu dưỡng khí và nguy hiểm.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định các công trình xây dựng thiết bị toàn bộ</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lưu động, ngoài trời, chịu ảnh hưởng của nắng, nóng, gió,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định hàng hoá xuất, nhập khẩu ở các kho, bãi, hầm chứa hàng.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lưu động, ngoài trời, chịu ảnh hưởng của bụi bẩn lớn, nóng, lạnh (kho lạnh)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kiểm nghiệm chất lượng hàng hóa xuất nhập khẩu trong phòng thí nghiệm.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Phải thường xuyên tiếp xúc với hóa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Khử trùng, xông hơi, chiếu xạ đối với hàng hóa xuất nhập khẩu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trực tiếp với hóa chất để khử trùng như Phosphin (PH</w:t>
            </w:r>
            <w:r>
              <w:rPr>
                <w:rFonts w:cs="Arial" w:ascii="Arial" w:hAnsi="Arial"/>
                <w:sz w:val="20"/>
              </w:rPr>
              <w:t>3</w:t>
            </w:r>
            <w:r>
              <w:rPr>
                <w:rFonts w:cs="Arial" w:ascii="Arial" w:hAnsi="Arial"/>
                <w:position w:val="2"/>
                <w:sz w:val="20"/>
              </w:rPr>
              <w:t>) metyl bromide (CH</w:t>
            </w:r>
            <w:r>
              <w:rPr>
                <w:rFonts w:cs="Arial" w:ascii="Arial" w:hAnsi="Arial"/>
                <w:sz w:val="20"/>
              </w:rPr>
              <w:t>3</w:t>
            </w:r>
            <w:r>
              <w:rPr>
                <w:rFonts w:cs="Arial" w:ascii="Arial" w:hAnsi="Arial"/>
                <w:position w:val="2"/>
                <w:sz w:val="20"/>
              </w:rPr>
              <w:t>Br), DDVP. Nơi làm việc chật hẹp, thiếu ánh sáng, thiếu</w:t>
            </w:r>
            <w:r>
              <w:rPr>
                <w:rFonts w:cs="Arial" w:ascii="Arial" w:hAnsi="Arial"/>
                <w:sz w:val="20"/>
              </w:rPr>
              <w:t xml:space="preserve"> dưỡng khí.</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Nạp khí dầu hóa lỏng (LPG) vào chai LPG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nguy cơ cháy nổ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bảo dưỡng, sửa chữa hệ thống công nghệ, thiết bị trong tồn trữ, vận chuyển, bảo quản và nạp LPG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tiếp xúc trực tiếp với môi trường có LPG ở thể hơi, nguy cơ cháy nổ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vệ tuần tra canh gác, phòng cháy chữa cháy tại các cơ sở tồn trữ, bảo quản và nạp LPG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nguy hiểm, nguy cơ cháy nổ cao; thường xuyên làm việc ngoài trời, chịu tác động của nhiệt độ và búc xạ nhiệt, căng thẳng thần kinh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giao nhận hàng hóa tại các cơ sở tồn trữ, bảo quản và nạp LPG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nơi làm việc nguy hiểm, nguy cơ cháy nổ cao; chịu tác động của nhiệt độ và búc xạ nhiệt; căng thẳng thần kinh.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phụ xe vận chuyển bồn LPG, vận chuyển chai LPG và LPG chai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cơ cháy nổ cao; rung, ồn, nguy hiểm;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nâng tại các cơ sở tồn trữ, bảo quản và nạp LPG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Nơi làm việc nguy hiểm, nguy cơ cháy nổ cao; chiu tác động của nhiệt độ và búc xạ nhiệt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Bán LPG chai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di chuyển trên đường, căng thẳng thần kinh; chịu tác động của nhiệt độ và búc xạ nhiệt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cúu hỏa trong kho xăng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môi trường nguy hiểm, căng thẳng thần kinh, chịu tác động của ồn, hơi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vệ kho, đường ống xăng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chịu tác động của hơi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phụ xe vận tải xăng, dầu, nhựa đường và các sản phẩm hóa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xăng, dầu và các sản phẩm hoá dầu trong suốt ca làm việc.</w:t>
            </w:r>
          </w:p>
        </w:tc>
      </w:tr>
    </w:tbl>
    <w:p>
      <w:pPr>
        <w:pStyle w:val="BodyText"/>
        <w:spacing w:before="120" w:after="0"/>
        <w:rPr>
          <w:rFonts w:ascii="Arial" w:hAnsi="Arial" w:cs="Arial"/>
        </w:rPr>
      </w:pPr>
      <w:r>
        <w:rPr>
          <w:rFonts w:cs="Arial" w:ascii="Arial" w:hAnsi="Arial"/>
        </w:rPr>
      </w:r>
    </w:p>
    <w:p>
      <w:pPr>
        <w:pStyle w:val="ListParagraph"/>
        <w:tabs>
          <w:tab w:val="clear" w:pos="720"/>
          <w:tab w:val="left" w:pos="6160" w:leader="none"/>
        </w:tabs>
        <w:spacing w:before="120" w:after="0"/>
        <w:ind w:hanging="0" w:start="0" w:end="0"/>
        <w:jc w:val="center"/>
        <w:rPr>
          <w:rFonts w:ascii="Arial" w:hAnsi="Arial" w:cs="Arial"/>
          <w:b/>
          <w:sz w:val="20"/>
        </w:rPr>
      </w:pPr>
      <w:r>
        <w:rPr>
          <w:rFonts w:cs="Arial" w:ascii="Arial" w:hAnsi="Arial"/>
          <w:b/>
          <w:sz w:val="20"/>
        </w:rPr>
        <w:t xml:space="preserve">XIII. </w:t>
      </w:r>
      <w:r>
        <w:rPr/>
        <w:t>PHÁT THANH, TRUYỀN HÌNH</w:t>
      </w:r>
    </w:p>
    <w:tbl>
      <w:tblPr>
        <w:tblW w:w="5000" w:type="pct"/>
        <w:jc w:val="start"/>
        <w:tblInd w:w="-5" w:type="dxa"/>
        <w:tblLayout w:type="fixed"/>
        <w:tblCellMar>
          <w:top w:w="0" w:type="dxa"/>
          <w:start w:w="0" w:type="dxa"/>
          <w:bottom w:w="0" w:type="dxa"/>
          <w:end w:w="0" w:type="dxa"/>
        </w:tblCellMar>
      </w:tblPr>
      <w:tblGrid>
        <w:gridCol w:w="394"/>
        <w:gridCol w:w="6516"/>
        <w:gridCol w:w="6050"/>
      </w:tblGrid>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66"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phát hình, phát thanh FM có tổng công suất từ 40 KW trở lên hoặc có tổng công suất từ 20 KW trở lên đặt ở núi cao trên 1000 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môi trường điện từ trường cao tần và siêu cao tần vượt tiêu chuẩn cho phép nhiều lần. Chịu tác động của tiếng ồn cao, căng thẳng thần kinh tâm lý.</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phát thanh có tổng công suất 1000KW trở lên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thường xuyên tiếp xúc với điện từ trường cao tần, siêu cao tần vượt tiêu chuẩn cho phép nhiều lần và tiếng ồn.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sửa chữa, bảo dưỡng cột ăng ten phát thanh, phát hình cao từ100 m trở lên.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rất nặng nhọc và nguy hiểm, tư thế lao động gò bó, chịu tác động của điện từ trường.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66"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sửa chữa, bảo dưỡng cột ăng ten phát thanh, phát hình cao từ 30m đến dưới 100 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nguy hiểm, tư thế lao động gò bó, chịu tác động của điện từ trường.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phát thanh MW, SW có tổng công suất 200 KW đến dưới 1000 KW</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chịu tác động của điện từ trường vượt tiêu chuẩn cho phép nhiều lần và tiếng ồn.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phát hình, máy phát thanh FM có tổng công suất từ 10 KW đến dưới 40 KW.</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thường xuyên tiếp xúc với điện từ trường cao tần và siêu cao tần vượt tiêu chuẩn cho phép nhiều.</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66"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phát thanh MW, SW có tổng công suất từ 2 KW đến dưới 200 KW.</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điện từ trường và tiếng ồn cao.</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phát hình, phát thanh FM có tổng công suất từ 500W đến dưới 10 KW và thiết bị thông tin vệ tinh.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môi trường có điện từ trường vượt tiêu chuẩn cho phép nhiều, chịu ảnh hưởng của tiếng ồn, căng thẳng thần kinh tâm lý.</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thiết bị phát thanh, phát hình vi ba ở các trạm trên núi,biên giới, hải đảo, hầm sâu.</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Giải quyết nhiều công việc trong điều kiện phức tạp, thường xuyên chịu tác động của điện từ trường.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sửa chữa, bảo dưỡng thiết bị phát thanh, phát hình, vi ba.</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tiếng ồn và điện từ trường.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sửa chữa, bảo dưỡng cột ăng ten phát thanh, phát hình dưới 30m</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nguy hiểm, chịu tác động của mưa, nắng, gió và điện từ trường.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thiết bị sản xuất chương trình phát thanh, truyền hình.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thẳng thần kinh,chịu tác động của tiếng ồn và điện từ trường.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kho băng tư liệu phát thanh, phát hình.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thiếu dưỡng khí, chịu tác động của hóa chất bảo vệ băng tư liệu</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thiết bị trong trung tâm tin, điều hành và kiểm tra sóng phát thanh phát hình.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thị giác, thính giác, chịu tác động của ồn và điện từ trường.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thiết bị điều hoà trung tâm có công suất từ 10.000 BTU trở lên.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tiếng ồn, hơi khí độc và dầu mỡ.</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hệ thống cung cấp điện cho đài phát thanh, phát hình và trung tâm sản xuất chương trình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không cố định, tư thế làm việc gò bó, chịu tác động của tiếng ồn và điện từ trường.</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vệ đường dây phi-đơ, bãi ăng ten ở các đài phát sóng phát thanh có tổng công suất từ 100 KW trở lên.</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phải đi lại nhiều, chịu tác động của điện từ trường vượt tiêu chuẩn cho phép nhiều lần.</w:t>
            </w:r>
          </w:p>
        </w:tc>
      </w:tr>
      <w:tr>
        <w:trPr/>
        <w:tc>
          <w:tcPr>
            <w:tcW w:w="39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Phát thanh viên đài phát thanh, phát hình.</w:t>
            </w:r>
          </w:p>
        </w:tc>
        <w:tc>
          <w:tcPr>
            <w:tcW w:w="605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làm việc trong phòng kín thiếu dưỡng khí, chịu tác động của ánh sáng có cường độ mạnh và điện từ trường.</w:t>
            </w:r>
          </w:p>
        </w:tc>
      </w:tr>
    </w:tbl>
    <w:p>
      <w:pPr>
        <w:pStyle w:val="BodyText"/>
        <w:spacing w:before="120" w:after="0"/>
        <w:rPr>
          <w:rFonts w:ascii="Arial" w:hAnsi="Arial" w:cs="Arial"/>
        </w:rPr>
      </w:pPr>
      <w:r>
        <w:rPr>
          <w:rFonts w:cs="Arial" w:ascii="Arial" w:hAnsi="Arial"/>
        </w:rPr>
      </w:r>
    </w:p>
    <w:p>
      <w:pPr>
        <w:pStyle w:val="ListParagraph"/>
        <w:tabs>
          <w:tab w:val="clear" w:pos="720"/>
          <w:tab w:val="left" w:pos="6538" w:leader="none"/>
        </w:tabs>
        <w:spacing w:before="120" w:after="0"/>
        <w:ind w:hanging="0" w:start="0" w:end="0"/>
        <w:jc w:val="center"/>
        <w:rPr>
          <w:rFonts w:ascii="Arial" w:hAnsi="Arial" w:cs="Arial"/>
          <w:b/>
          <w:sz w:val="20"/>
        </w:rPr>
      </w:pPr>
      <w:r>
        <w:rPr>
          <w:rFonts w:cs="Arial" w:ascii="Arial" w:hAnsi="Arial"/>
          <w:b/>
          <w:sz w:val="20"/>
        </w:rPr>
        <w:t>XIV. DỰ TRỮ QUỐC GIA</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viẹc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thuốc phòng và diệt côn trùng trong các kho dự trữ</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chịu tác động của nhiều loại hóa chất mạnh (như malathion, nhôm phốt phát…)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bảo quản lương thực dự trữ.</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hẹp,nóng,kém thông thoáng, tư thế làm việc gò bó, chịu tác động của bụi và các hóa chất độc chống mối, mọt.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bảo quản xăm, lốp dự trữ.</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nơi làm việc kém thông thoáng, thiếu ánh sáng, ảnh hưởng của bụi (bột tale).</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bảo quản xe máy,thiết bị kim khí dự trữ</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tiếp xúc với dầu mỡ, xăng...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bảo quản vật tư, thiết bị cứu hộ, cứu nạn.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nơi làm việc kém thông thoáng, thiếu ánh sáng, ảnh hưởng của bụi (bột tale), tiếp xúc với dầu mỡ, xăng...</w:t>
            </w:r>
          </w:p>
        </w:tc>
      </w:tr>
    </w:tbl>
    <w:p>
      <w:pPr>
        <w:pStyle w:val="BodyText"/>
        <w:spacing w:before="120" w:after="0"/>
        <w:rPr>
          <w:rFonts w:ascii="Arial" w:hAnsi="Arial" w:cs="Arial"/>
        </w:rPr>
      </w:pPr>
      <w:r>
        <w:rPr>
          <w:rFonts w:cs="Arial" w:ascii="Arial" w:hAnsi="Arial"/>
        </w:rPr>
      </w:r>
    </w:p>
    <w:p>
      <w:pPr>
        <w:pStyle w:val="ListParagraph"/>
        <w:tabs>
          <w:tab w:val="clear" w:pos="720"/>
          <w:tab w:val="left" w:pos="6465" w:leader="none"/>
        </w:tabs>
        <w:spacing w:before="120" w:after="0"/>
        <w:ind w:hanging="0" w:start="0" w:end="0"/>
        <w:jc w:val="center"/>
        <w:rPr>
          <w:rFonts w:ascii="Arial" w:hAnsi="Arial" w:cs="Arial"/>
          <w:b/>
          <w:sz w:val="20"/>
        </w:rPr>
      </w:pPr>
      <w:r>
        <w:rPr>
          <w:rFonts w:cs="Arial" w:ascii="Arial" w:hAnsi="Arial"/>
          <w:b/>
          <w:sz w:val="20"/>
        </w:rPr>
        <w:t>XV. Y TẾ VÀ DƯỢC</w:t>
      </w:r>
    </w:p>
    <w:tbl>
      <w:tblPr>
        <w:tblW w:w="5000" w:type="pct"/>
        <w:jc w:val="start"/>
        <w:tblInd w:w="-5" w:type="dxa"/>
        <w:tblLayout w:type="fixed"/>
        <w:tblCellMar>
          <w:top w:w="0" w:type="dxa"/>
          <w:start w:w="0" w:type="dxa"/>
          <w:bottom w:w="0" w:type="dxa"/>
          <w:end w:w="0" w:type="dxa"/>
        </w:tblCellMar>
      </w:tblPr>
      <w:tblGrid>
        <w:gridCol w:w="391"/>
        <w:gridCol w:w="6485"/>
        <w:gridCol w:w="6084"/>
      </w:tblGrid>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viẹc</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khám, điều trị, phục vụ người nhiễm HIV, AIDS.</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nguy hiểm, nguy cơ lây nhiễm cao bệnh không có khả năng cứu chữa, căng thẳng bệnh nhân thần kinh tâm lý.</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Giải phẫu bệnh lý đại thể,liệm xác, ướp xác, khám nghiệm tử thi, vệ sinh nhà xác.</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xác chết, các vi khuẩn có hại và các hóa chất độc, căng thẳng thần kinh tâm lý. Thường xuyên tiếp xúc với các phủ tạng nhiễm bệnh, hôi thối và các hóa chất độc.</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69"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Giải phẫu bệnh lý vi thể, chuyên trách kiểm nghiệm độc chất pháp y.</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phủ tạng nhiễm bệnh, hôi thối và các hóa chất độc.</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máy, phụ máy, chuyên sửa chữa, kiểm chuẩn, vận hành máy: chiếu xạ, X- quang, MRI, CT-Scanner, PET CT, số hóa xóa nền (DSA can thiệp nội khoa), máy C-Arm, xạ trị gia tốc tuyến tính, máy cobalt, sử dụng kim radium</w:t>
            </w:r>
            <w:r>
              <w:rPr>
                <w:rFonts w:cs="Arial" w:ascii="Arial" w:hAnsi="Arial"/>
                <w:color w:val="006EBF"/>
                <w:sz w:val="20"/>
              </w:rPr>
              <w:t xml:space="preserve">, </w:t>
            </w:r>
            <w:r>
              <w:rPr>
                <w:rFonts w:cs="Arial" w:ascii="Arial" w:hAnsi="Arial"/>
                <w:sz w:val="20"/>
              </w:rPr>
              <w:t>các chất phóng xạ khác để điều trị và chẩn đoán bệnh.</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bức xạ ion hoá vượt tiêu chuẩn cho phép nhiều và các nguồn lây nhiễm.</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sửa chữa kiểm chuẩn máy hút đờm, mủ.</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chất thải có nguy cơ lây nhiễm cao.</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khám, điều trị, xét nghiệm và phục vụ bệnh nhân phong, tâm thần, lao và các bệnh truyền nhiễm.</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ở nơi có nguy cơ lây nhiễm cao, căng thẳng thần kinh tâm lý.</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Mổ, phụ mổ, gây mê, hồi súc, chuyên cấp cúu; theo dõi hồi súc sau mổ, trực tiếp khám, điều trị, phục vụ trẻ sơ sinh bệnh lý.</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rất căng thẳng thần kinh tâm lý, làm việc không kể ngày đêm.</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khám, điều trị phục vụ, chăm sóc bệnh nhân ung thư, bỏng, xuất huyết não, liệt, chấn thương cột sống, sọ não, trẻ em bại não, bệnh nhân lão khoa giai đoạn cuối đời, bệnh nhân sa sút trí tuệ, loét tì đè độ III-IV, bệnh nhân khoa chống độc, bệnh nhân nặng ở các khoa lâm sàng.</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rất căng thẳng thần kinh tâm lý, làm việc không kể ngày đêm, phải theo dõi bệnh nhân thường xuyên, liên tục, vận hành, sử dụng nhiều loại máy, thiết bị.</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xét nghiệm bệnh tối nguy hiểm (dịch tả, dịch hạch, viêm gan, viêm não, HIV và các bệnh lạ nguy hiểm khác).</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tiếp xúc với hóa chất độc, vi sinh vật gây bệnh tối nguy hiểm có nguy cơ lây nhiễm cao.</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Diệt chuột, côn trùng và vi khuẩn gây bệnh.</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ổ bệnh, dịch nguy hiểm và hóa chất độc mạnh.</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thu gom, vận chuyển, lưu giữ, xử lý, tiêu hủy chất thải y tế nguy hại, các bộ phận cắt, lọc của cơ thể. Vận hành hệ thống xử lý nước thải, chất thải và nạo vét cống rãnh trong bệnh viện.</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thủ công, nặng nhọc; thường xuyên tiếp xúc với chất thải y tế và nguồn lây nhiễm cao. Nơi làm việc hôi thối, chịu tác động của ồn và các </w:t>
            </w:r>
            <w:r>
              <w:rPr>
                <w:rFonts w:cs="Arial" w:ascii="Arial" w:hAnsi="Arial"/>
                <w:position w:val="2"/>
                <w:sz w:val="20"/>
              </w:rPr>
              <w:t>hóa chất (NaOH,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H</w:t>
            </w:r>
            <w:r>
              <w:rPr>
                <w:rFonts w:cs="Arial" w:ascii="Arial" w:hAnsi="Arial"/>
                <w:sz w:val="20"/>
              </w:rPr>
              <w:t>2</w:t>
            </w:r>
            <w:r>
              <w:rPr>
                <w:rFonts w:cs="Arial" w:ascii="Arial" w:hAnsi="Arial"/>
                <w:position w:val="2"/>
                <w:sz w:val="20"/>
              </w:rPr>
              <w:t xml:space="preserve">S). Công việc không cố định; tiếp xúc bụi bẩn, </w:t>
            </w:r>
            <w:r>
              <w:rPr>
                <w:rFonts w:cs="Arial" w:ascii="Arial" w:hAnsi="Arial"/>
                <w:sz w:val="20"/>
              </w:rPr>
              <w:t>ẩm ướt, nấm mốc vi sinh.</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Giặt, xử lý quần áo bệnh nhân bằng tay.</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ẩm ướt; thường xuyên tiếp xúc với hóa chất tẩy rửa và các chất bẩn có nguy cơ lây nhiễm bệnh cao.</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cao thuốc phiện và các dẫn xuất từ cao thuốc phiện.</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ồn, bụi dược liệu và các bụi hữu cơ khác, tâm lý căng thẳng trong ca làm việc. Thường xuyên tiếp xúc với dung môi hữu cơ, các hóa chất độc.</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Ete.</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dung môi và các hóa chất độc hại.</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các sản phẩm hóa dược có sử dụng dung môi hữu cơ.</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các dung môi và các hóa chất độc hại trong quá trình sản xuất.</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nguyên liệu kháng sinh.</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chịu tác động của các hóa chất, dung môi và nồng độ cao của kháng sinh nguyên liệu, dễ gây kích úng và ảnh hưởng đến súc khỏe</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Artemisinin và các dẫn xuất.</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chịu tác động của các hóa chất, dung môi và nồng độ cao của nguyên liệu bảo chế thuốc phòng chống sốt rét, dễ gây kích úng và ảnh hưởng đến súc khỏe.</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bào chế sản xuất thuốc độc bảng A, B. Sản xuất và chế thử các loại thuốc độc mạnh như: thuốc phiện Mocfin, campho tổng hợp, Tecpinhydrat, chiết xuất mã tiền, cà độc dược và các loại thuốc độc bảng A.</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chịu tác động của các hóa chất, dung môi và nồng độ cao của các thuốc và hóa chất độc, dễ gây kích úng và ảnh hưởng đến súc khỏe.</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xay, rây, pha chế các loại thuốc: Kháng sinh, hoocmon, hướng tâm thần, gây nghiện, thuốc sốt rét.</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chịu tác động của các hóa chất, dung môi và nồng độ cao của nguyên liệu bảo chế, dễ gây kích úng và ảnh hưởng đến súc khỏe.</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bột thạch cao (đập đá, sắp đá vào lò, đốt lò, ra lò, xay, đóng hộp) và sản xuất khuôn chì</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thủ công nặng nhọc; chịu ảnh hưởng của nhiệt độ cao, bụi silíc, </w:t>
            </w:r>
            <w:r>
              <w:rPr>
                <w:rFonts w:cs="Arial" w:ascii="Arial" w:hAnsi="Arial"/>
                <w:position w:val="2"/>
                <w:sz w:val="20"/>
              </w:rPr>
              <w:t>khí CO, CO</w:t>
            </w:r>
            <w:r>
              <w:rPr>
                <w:rFonts w:cs="Arial" w:ascii="Arial" w:hAnsi="Arial"/>
                <w:sz w:val="20"/>
              </w:rPr>
              <w:t xml:space="preserve">2 </w:t>
            </w:r>
            <w:r>
              <w:rPr>
                <w:rFonts w:cs="Arial" w:ascii="Arial" w:hAnsi="Arial"/>
                <w:position w:val="2"/>
                <w:sz w:val="20"/>
              </w:rPr>
              <w:t>vượt tiêu chuẩn cho phép.</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69"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các cơ sở điều trị bệnh nhân phong, lao, tâm thần.</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môi trường lây bệnh nguy cơ lây nhiễm cao.</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khám, điều trị, phục vụ bệnh nhân da liễu, hoa liễu, viêm tắc mạch chi, trĩ, ngoại, tiết niệu, hậu môn nhân tạo, nội soi.</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bệnh nhân lở loét, hôi thối, nguy cơ lây nhiễm cao.</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Đỡ đẻ, khám, điều trị các bệnh phụ khoa, công việc hỗ trợ sinh sản</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giải quyết nhiều công việc phức tạp, môi trường có nguy cơ lây nhiễm cao, căng thẳng thần kinh tâm lý</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Rửa tráng phim X quang.</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thiếu ánh sáng, căng thẳng thị giác, tiếp xúc với hóa chất độc</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Xoa bóp, day bấm huyệt, vận động trị liệu, kéo nắn xương, bó bột. Dùng các máy cao tần, vi sóng điều trị bệnh.</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căng thẳng thần kinh tâm lý.</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Hộ lý làm việc tại các cơ sở y tế, điều trị.</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tiếp xúc với các chất thải của bệnh nhân và vi sinh vật gây bệnh.</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Rửa, sấy, hấp tiệt trùng, tiêu huỷ các dụng cụ, bệnh phẩm, chai lọ thí nghiệm, đựng thuốc, vaccin, huyết thanh, chế phẩm sinh học.</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ẩm ướt, thường xuyên tiếp xúc với các hóa chất và các chất thải bẩn thỉu, dễ lây nhiễm bệnh, hóa chất tẩy rửa (NaOH), các hóa chất độc khác và các nguồn lây nhiễm.</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tra côn trùng y học (bọ chét, ve, mò, mạt, muỗi truyền sốt rét, giun chỉ, sốt xuất huyết, viêm não); điều tra, giám sát và chống dịch.</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thường xuyên lưu động ở các vùng rừng, núi, biên giới, hải đảo, nguy cơ nhiễm bệnh cao.</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dịch nơi biên giới, hải cảng.</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trên biển, các vùng biên giới, hải đảo, tiếp xúc với hóa chất độc và vi sinh vật gây bệnh.</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hóa chất diệt côn trùng truyền bệnh cho người.</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hóa chất độc mạnh, có nguy cơ ảnh hưởng trên người.</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sản xuất, chế biến các loại vacxin và huyết thanh phòng, chữa bệnh.</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kém thông thoáng, tiếp xúc với hóa chất độc và xúc vật bị nhiễm bệnh, dễ bị lây nhiễm.</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xét nghiệm vi sinh vật, sinh hóa, huyết học. Xét nghiệm vệ sinh an toàn thực phẩm: Kiểm nghiệm độc tố vi nấm, độc tố tự nhiên, tồn dư hóa chất bảo vệ thực vật, tồn dư kháng sinh, hormon, kim loại nặng, chỉ tiêu hóa lý, phụ gia và chất hỗ trợ chế biến thực phẩm, tìm nguyên nhân gây ngộ độc thực phẩm.</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tiếp xúc với hóa chất độc và các vi sinh vật gây bệnh, dễ bị lây nhiễm, các máy thiết bị khí nén, ồn, có nguy cơ cháy nổ. Thường xuyên tiếp xúc với các yếu tố vi sinh, độc tố tự nhiên, tồn dư hóa chất bảo vệ thực vật, kim loại nặng, …có nguy cơ ảnh hưởng lâu dài đến sức khỏe. Tiếp xúc với các hóa chất độc hại trong phòng xét nghiệm, thí nghiệm như acetyl nitrit, pyridine, hexan,,… nguy cơ gây ung thư, đột biến gen. Làm việc với các máy có nguy cơ, áp suất, hóa chất sử dụng trong quá trình xét nghiệm</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Giữ giống, chủng vi sinh vật, ký sinh trùng.</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mẫu máu, phân súc vật bị nhiễm bệnh, khả năng lây nhiễm bệnh cao</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phục vụ chạy thận nhân tạo và nội soi.</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căng thẳng thị giác, tiếp xúc với bệnh phẩm bị bệnh.</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khám, điều trị, phục vụ bệnh nhân ở các khoa (phòng) khám bệnh, cấp cúu của bệnh viện.</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có nguy cơ lây nhiễm cao; căng thẳng thần kinh tâm lý.</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máy, thiết bị y tế tại buồng bệnh và trong phòng thí nghiệm.</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vất vả, tư thế lao động gò bó; thường xuyên tiếp xúc với dầu mỡ, hóa chất và môi trường làm việc có nguy cơ lây nhiễm cao.</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Tìm kiếm, thăm dò, khai thác dược liệu</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phải đi lại nhiều, thường xuyên lưu động các vùng rừng, núi.</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xông sấy dược liệu bằng phốt pho kẽm và lưu huỳnh</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 nồng độ cao.</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dược liệu, xét nghiệm dược lý, hoá thực vật, đông dược, dược động học trong điều trị bệnh.</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dung môi hữu cơ, các hóa chất độc và các động vật bị nhiễm bệnh</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sao tẩm, tán, rây, xay, nhào trộn dược liệu thủ công và bán thủ công tại các bệnh viện y học dân tộc.</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ồn và bụi dược liệu.</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chất hấp thụ silicazen, ống chuẩn độ (dung dịch mẹ) để phân tích sắc ký.</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a xít đậm đặc (H</w:t>
            </w:r>
            <w:r>
              <w:rPr>
                <w:rFonts w:cs="Arial" w:ascii="Arial" w:hAnsi="Arial"/>
                <w:sz w:val="20"/>
              </w:rPr>
              <w:t>2</w:t>
            </w:r>
            <w:r>
              <w:rPr>
                <w:rFonts w:cs="Arial" w:ascii="Arial" w:hAnsi="Arial"/>
                <w:position w:val="2"/>
                <w:sz w:val="20"/>
              </w:rPr>
              <w:t>SO4, HCl, HNO</w:t>
            </w:r>
            <w:r>
              <w:rPr>
                <w:rFonts w:cs="Arial" w:ascii="Arial" w:hAnsi="Arial"/>
                <w:sz w:val="20"/>
              </w:rPr>
              <w:t>3</w:t>
            </w:r>
            <w:r>
              <w:rPr>
                <w:rFonts w:cs="Arial" w:ascii="Arial" w:hAnsi="Arial"/>
                <w:position w:val="2"/>
                <w:sz w:val="20"/>
              </w:rPr>
              <w:t xml:space="preserve">...) rất độc </w:t>
            </w:r>
            <w:r>
              <w:rPr>
                <w:rFonts w:cs="Arial" w:ascii="Arial" w:hAnsi="Arial"/>
                <w:sz w:val="20"/>
              </w:rPr>
              <w:t>và nguy hiểm.</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Lấy mẫu, phân tích, đánh giá các yếu tố có hại về vệ sinh lao động, vệ sinh môi trường thuộc hệ dự phòng, vệ sinh phòng dịch.</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các yếu tố độc hại, nguy hiểm của môi trường lao động.</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chỉ phẫu thuật tự tiêu.</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và các loại hóa chất độc.</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pha trộn, cán, ép, ly tâm, lưu hoá cao su để sản xuất dụng cụ y tế (điều khiển máy nhúng và tạo hình trong sản xuất condom, găng cao su, thu gom, lột găng cao su, lưu hoá sản phẩm cao su)</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 nhiệt độ cao, mùi vị khó chịu. Thường xuyên tiếp xúc với nóng, ồn bụi và hóa chất độc.</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sang chai, đóng gói lẻ hóa chất kiêm bảo quản</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thể lực, tiếp xúc với nóng, ồn hơi hóa chất, dược liệu độc hóa chất độc.</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Chăn nuôi động vật thí nghiệm để phục vụ cho y học và sản xuất vacxin.</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chất thải của động vật và nguồn lây bệnh.</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Sắc thuốc tập trung bằng phương pháp thủ công.</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Nơi làm việc chật hẹp, chịu tác động của nóng, CO và CO</w:t>
            </w:r>
            <w:r>
              <w:rPr>
                <w:rFonts w:cs="Arial" w:ascii="Arial" w:hAnsi="Arial"/>
                <w:sz w:val="20"/>
              </w:rPr>
              <w:t>2</w:t>
            </w:r>
            <w:r>
              <w:rPr>
                <w:rFonts w:cs="Arial" w:ascii="Arial" w:hAnsi="Arial"/>
                <w:position w:val="2"/>
                <w:sz w:val="20"/>
              </w:rPr>
              <w:t>.</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các sản phẩm hóa dược ở các khâu sử dụng axít vô cơ mạnh, kiềm mạnh, cồn, tinh dầu thông.</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dung môi hữu cơ, các hóa chất độc.</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color w:val="333333"/>
                <w:sz w:val="20"/>
              </w:rPr>
              <w:t>Nuôi và lấy nọc rắn độc.</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rắn độc, căng thẳng thần kinh tâm lý, nguy cơ sai sót rủi ro ảnh hưởng đến tính mạng,</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Cloralhydrat và cloramin.</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tiếp xúc với hơi hóa chất diệt khuẩn tinh chất, có nguy cơ ảnh hưởng đến sức khỏe.</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Hòa tan, cô, vớt, vẩy, rửa, sấy, xay, rây, đóng gói hở các sản phẩm hóa dược.</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tâm lý căng thẳng trong ca làm việc. Thường xuyên tiếp xúc với dung môi hữu cơ, các hóa chất độc.</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Chiết xuất, tinh chế các hoạt chất từ dược liệu.</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dung môi hữu cơ, các hóa chất độc có nguy cơ ảnh hưởng đến sức khỏe.</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nấu cao thảo mộc, cao động vật.</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ca kíp, tiếp xúc với nóng, hơi thuốc, hơi dung môi sử dụng trong chiết xuất dược liệu và cao động vật.</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Băm, chặt, sao, tẩm, phơi sấy, chảy mốc dược liệu bằng thủ công.</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thể lực, tiếp xúc với nóng, ồn hơi hóa chất, dược liệu.</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Xay, rây, nhào trộn, pha chế các loại dược chất, tá dược, vận hành máy dập và bao viên thuốc.</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thể lực, tiếp xúc với nóng, ồn từ máy dập, máy bao, hơi hóa chất, dược liệu, hơi tá dược.</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đóng thuốc dầu nước, cao xoa.</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hơi dung môi, hóa chất, hơi tinh dầu hóa học và có nguy cơ ảnh hưởng đến sức khỏe.</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đóng, hàn thuốc tiêm bằng công nghệ chân không; đóng hàn kháng sinh ở dạng bột.</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thể lực, tiếp xúc với nóng, ồn từ máy pha khuấy, máy hàn, hơi hóa chất, dược liệu, hơi tá dược và kháng sinh.</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các loại thuốc từ phủ tạng, thuốc subtilis.</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Nguy cơ lây nhiễm tác nhân sinh học từ các phủ tạng, tiếp xúc với hóa chất, dung môi trong quá trình sản xuất.</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cất nước, bằng phương pháp nhiệt.</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thường xuyên tiếp xúc với nhiệt độ cao, tiếng ồn, công việc thủ công căng thẳng kéo dài.</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ủ, kéo, rửa, vẩy ống tiêm bằng thủ công.</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ảnh hưởng của nóng.</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Chiết xuất và sản xuất thử các sản phẩm hóa dược.</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hơi dung môi, hóa chất, hơi sản phẩm hóa dược và có nguy cơ ảnh hưởng đến sức khỏe.</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bốc vác thủ công tại các cơ sở y tế (nguyên liệu, dược liệu, dược phẩm,...)</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thể lực, tiếp xúc với nóng, ồn hơi hóa chất, dược liệu.</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kiểm nghiệm các sản phẩm hóa dược, dược phẩm, mỹ phẩm, phân tích hóa lý, hóa thực vật, đông dược, dược lý. Kiểm nghiệm thuốc và nguyên liệu làm thuốc.</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thẳng thần kinh tâm lý, tiếp xúc thường xuyên với hơi hóa dược, mỹ phẩm</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kiêm bảo quản nguyên liệu, dược liệu độc A, B</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hóa chất độc, nóng và bụi.</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Giặt, làm sạch, phơi, là ủi quần áo ga giường, chăn, gối, đệm,…của bệnh nhân.</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ẩm ướt; thường xuyên tiếp xúc với hóa chất tẩy rửa và các chất bẩn có nguy cơ lây nhiễm bệnh cao.</w:t>
            </w:r>
          </w:p>
        </w:tc>
      </w:tr>
      <w:tr>
        <w:trPr/>
        <w:tc>
          <w:tcPr>
            <w:tcW w:w="39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46</w:t>
            </w:r>
          </w:p>
        </w:tc>
        <w:tc>
          <w:tcPr>
            <w:tcW w:w="648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trong các xí nghiệp sản xuất dược và trang thiết bị y tế.</w:t>
            </w:r>
          </w:p>
        </w:tc>
        <w:tc>
          <w:tcPr>
            <w:tcW w:w="6084"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môi trường độc hại, thường xuyên tiếp xúc với các hóa chất có hại</w:t>
            </w:r>
          </w:p>
        </w:tc>
      </w:tr>
    </w:tbl>
    <w:p>
      <w:pPr>
        <w:pStyle w:val="BodyText"/>
        <w:spacing w:before="120" w:after="0"/>
        <w:rPr>
          <w:rFonts w:ascii="Arial" w:hAnsi="Arial" w:cs="Arial"/>
        </w:rPr>
      </w:pPr>
      <w:r>
        <w:rPr>
          <w:rFonts w:cs="Arial" w:ascii="Arial" w:hAnsi="Arial"/>
        </w:rPr>
      </w:r>
    </w:p>
    <w:p>
      <w:pPr>
        <w:pStyle w:val="ListParagraph"/>
        <w:tabs>
          <w:tab w:val="clear" w:pos="720"/>
          <w:tab w:val="left" w:pos="6712" w:leader="none"/>
        </w:tabs>
        <w:spacing w:before="120" w:after="0"/>
        <w:ind w:hanging="0" w:start="0" w:end="0"/>
        <w:jc w:val="center"/>
        <w:rPr>
          <w:rFonts w:ascii="Arial" w:hAnsi="Arial" w:cs="Arial"/>
          <w:b/>
          <w:sz w:val="20"/>
        </w:rPr>
      </w:pPr>
      <w:r>
        <w:rPr>
          <w:rFonts w:cs="Arial" w:ascii="Arial" w:hAnsi="Arial"/>
          <w:b/>
          <w:sz w:val="20"/>
        </w:rPr>
        <w:t xml:space="preserve">XVI. </w:t>
      </w:r>
      <w:r>
        <w:rPr/>
        <w:t>THỦY LỢI</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Lặn khảo sát các công trình thủy lợi.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tư thế lao động gò bó, chịu tác động của áp suất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Sĩ quan máy, thợ máy tàu công trình.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tư thế lao động gò bó, chịu tác động của nóng, ồn cao và rung mạnh.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cạp lốp dung tích gầu từ 16m</w:t>
            </w:r>
            <w:r>
              <w:rPr>
                <w:rFonts w:cs="Arial" w:ascii="Arial" w:hAnsi="Arial"/>
                <w:sz w:val="20"/>
                <w:vertAlign w:val="superscript"/>
              </w:rPr>
              <w:t>3</w:t>
            </w:r>
            <w:r>
              <w:rPr>
                <w:rFonts w:cs="Arial" w:ascii="Arial" w:hAnsi="Arial"/>
                <w:sz w:val="20"/>
              </w:rPr>
              <w:t xml:space="preserve"> trở lên.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chịu tác động của bụi, ồn cao và rung mạnh,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Nổ mìn khai thác, phá đá nền móng công trình.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Làm việc ngoài trời, công việc nặng nhọc, nguy hiểm, chịu tác động của </w:t>
            </w:r>
            <w:r>
              <w:rPr>
                <w:rFonts w:cs="Arial" w:ascii="Arial" w:hAnsi="Arial"/>
                <w:position w:val="2"/>
                <w:sz w:val="20"/>
              </w:rPr>
              <w:t>bụi,ồn và khí NO</w:t>
            </w:r>
            <w:r>
              <w:rPr>
                <w:rFonts w:cs="Arial" w:ascii="Arial" w:hAnsi="Arial"/>
                <w:sz w:val="20"/>
              </w:rPr>
              <w:t>2</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Thủy thủ, thuyền viên, kỹ thuật viên thợ điện, thợ máy tàu công trình thủy lợi.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công việc rất nặng nhọc, chịu tác động của nóng, ồn cao và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máy bơm điện tại các trạm bơm có từ 5 máy trở lên với tổng công suất trên 100.000 m3/h.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liên tục, chịu tác động của tiếng ồn cao, rung kéo dài,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xáng, cạp.</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sông nước, công việc nặng nhọc, tiếp xúc bụi, ồn, rung và dầu mỡ.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cạp xích có công suất trên 220 CV.</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ảnh hưởng của nóng,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ráp cấu kiện trên cao.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tra, khảo sát quy hoạch các công trình thủy lợi.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ở vùng sâu, xa xôi hẻo lánh, công việc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xử lý thân và nền móng công trình thủy lợi.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ồn, rung và bụi nồng độ rất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Thủy thủ, thuyền viên, thợ máy tàu lai dắt.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sóng nước, ồn và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và sửa chữa máy bơm điện công suất từ 4000 m</w:t>
            </w:r>
            <w:r>
              <w:rPr>
                <w:rFonts w:cs="Arial" w:ascii="Arial" w:hAnsi="Arial"/>
                <w:sz w:val="20"/>
                <w:vertAlign w:val="superscript"/>
              </w:rPr>
              <w:t>3</w:t>
            </w:r>
            <w:r>
              <w:rPr>
                <w:rFonts w:cs="Arial" w:ascii="Arial" w:hAnsi="Arial"/>
                <w:sz w:val="20"/>
              </w:rPr>
              <w:t>/h trở lên.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ẩm ướt, chịu tác động của nóng, rung, ồn và thường xuyên tiếp xúc dầu mỡ.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hoan, phụt vữa gia cố đê, kè, cống.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nhọc,chịu tác động của ồn, rung và hóa chất chống mối.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dựng thủ công các công trình thủy lợi (mộc, nề, sắt...)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ảnh hưởng của ồn và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Nạo vét sông, kênh, mương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tư thế lao động gò bó,tiếp xúc với nhiều loại nấm, vi sinh vật gây bệnh.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máy thi công ở các công trình thủy lợi.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rung, ồn, bụi,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xe, máy thi công ở các công trình xây dựng.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tư thế lao động gò bó, tiếp xúc với dầu mỡ.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mở cửa cống tại cầu công tác ở các đập thủy lợi.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cao,trong mọi thời tiết, công việc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Thí nghiệm, xử lý đất, bê tông ngoài hiện trường tại các công trình xây dựng thủy lợi.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thủ nặng nhọc, tiếp xúc với hóa chất, ồn, rung và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đê điều.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thường xuyên phải đi lại, không kể ngày đêm.</w:t>
            </w:r>
          </w:p>
        </w:tc>
      </w:tr>
    </w:tbl>
    <w:p>
      <w:pPr>
        <w:pStyle w:val="BodyText"/>
        <w:spacing w:before="120" w:after="0"/>
        <w:rPr>
          <w:rFonts w:ascii="Arial" w:hAnsi="Arial" w:cs="Arial"/>
        </w:rPr>
      </w:pPr>
      <w:r>
        <w:rPr>
          <w:rFonts w:cs="Arial" w:ascii="Arial" w:hAnsi="Arial"/>
        </w:rPr>
      </w:r>
    </w:p>
    <w:p>
      <w:pPr>
        <w:pStyle w:val="ListParagraph"/>
        <w:tabs>
          <w:tab w:val="clear" w:pos="720"/>
          <w:tab w:val="left" w:pos="6812" w:leader="none"/>
        </w:tabs>
        <w:spacing w:before="120" w:after="0"/>
        <w:ind w:hanging="0" w:start="0" w:end="0"/>
        <w:jc w:val="center"/>
        <w:rPr>
          <w:rFonts w:ascii="Arial" w:hAnsi="Arial" w:cs="Arial"/>
          <w:b/>
          <w:sz w:val="20"/>
        </w:rPr>
      </w:pPr>
      <w:r>
        <w:rPr>
          <w:rFonts w:cs="Arial" w:ascii="Arial" w:hAnsi="Arial"/>
          <w:b/>
          <w:sz w:val="20"/>
        </w:rPr>
        <w:t>XVII. CƠ YẾU</w:t>
      </w:r>
    </w:p>
    <w:tbl>
      <w:tblPr>
        <w:tblW w:w="5000" w:type="pct"/>
        <w:jc w:val="start"/>
        <w:tblInd w:w="-5" w:type="dxa"/>
        <w:tblLayout w:type="fixed"/>
        <w:tblCellMar>
          <w:top w:w="0" w:type="dxa"/>
          <w:start w:w="0" w:type="dxa"/>
          <w:bottom w:w="0" w:type="dxa"/>
          <w:end w:w="0" w:type="dxa"/>
        </w:tblCellMar>
      </w:tblPr>
      <w:tblGrid>
        <w:gridCol w:w="476"/>
        <w:gridCol w:w="6431"/>
        <w:gridCol w:w="6053"/>
      </w:tblGrid>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8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lô, nấu sơn tổng hợp, keo quét, gắn, phủ các loại tài liệu mật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nóng và các hóa chất độc.</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trang thiết bị trong xe máy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điều kiện chật hẹp, thiếu dưỡng khí, ảnh hưởng do tiếng ồn, khí độc của các loại vật liệu.</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8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Mã dịch mật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buồng kín, thiếu ánh sáng, thiếu dưỡng khí, chịu tác động của điện từ trường, căng thẳng thần kinh tâm lý.</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chế thử, thử nghiệm máy mật mã và sản xuất khoá mật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tiếp xúc với hóa chất bảo vệ mật mã, chịu tác động của điện từ trường, căng thẳng thần kinh tâm lý.</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mạch in của máy mật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ồn và các hóa chất độc như: axít HCl, Xianua, amôniắc...</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đúc, tẩy rửa chữ chì, chữa nhựa.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hơi, bụi chì, xăng và hóa chất độc.</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in Typo, ốp-sét in các tài liệu mật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bụi và hóa chất bảo vệ loại tài liệu mật mã.</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xén thủ công các tài liệu mật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ồn, bụi giấy và hóa chất bảo vệ tài liệu mật mã.</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bảo quản, bốc xếp, tiếp nhận, cấp phát tài liệu, trang thiết bị, phương tiện kỹ thuật mật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buồng kín, thiếu ánh sáng, thiếu dưỡng khí, ảnh hưởng của tiếng bụi, hóa chất bảo vệ tài liệu, phương tiện kỹ thuật mật mã.</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công văn, tài liệu mật mã tối khẩn, hẹn giờ.</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không kể ngày đêm, thường xuyên đi lại trên đường, nguy hiểm, chịu tác động của khí hậu, mưa nắng; đòi hỏi tính khẩn trương, cơ mật cao.</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Thiêu hủy, vận hành hệ thống nghiền hủy các loại tài liệu, trang thiết bị kỹ thuật mật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Làm việc trong môi trường có nhiều bụi giấy, than, nhiệt độ nóng bức của </w:t>
            </w:r>
            <w:r>
              <w:rPr>
                <w:rFonts w:cs="Arial" w:ascii="Arial" w:hAnsi="Arial"/>
                <w:position w:val="2"/>
                <w:sz w:val="20"/>
              </w:rPr>
              <w:t>lò hơi, tiếng ồn lớn của máy nghiền và các loại hóa chất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NaOH...</w:t>
            </w:r>
            <w:r>
              <w:rPr>
                <w:rFonts w:cs="Arial" w:ascii="Arial" w:hAnsi="Arial"/>
                <w:sz w:val="20"/>
              </w:rPr>
              <w:t xml:space="preserve"> dễ gây các bệnh ngoài da, bệnh phổi.</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lắp ráp, sửa chữa trang thiết bị kỹ thuật mật mã và máy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buồng kín, căng thẳng thần kinh, đòi hỏi độ chính xác cao, thường xuyên chịu ảnh hưởng của hóa chất độc hại.</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bản, in tài liệu kỹ thuật mật mã; chế bản điện tử cho sản xuất mạch in.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buồng kín, căng thăng thần kinh, chịu tác động của tiếng ồn động cơ, tiếp xúc với hóa chất độc hại.</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các loại tài liệu, trang thiết bị kỹ thuật mật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buồng kín, thiếu dưỡng khí, căng thẳng thần kinh, đòi hỏi độ chính xác cao.</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quản trị các hệ thống chứng thực điện tử; giám sát an ninh mạng cho các hệ thống công nghệ thông tin.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chịu tác động của tiếng ồn, bức xạ điện từ ở mức độ cao, liên tục.</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cơ, điện bảo đảm cho sản xuất các loại tài liệu, trang thiết bị kỹ thuật mật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Làm việc trong phòng kín, tiếp xúc thường xuyên với các hóa chất: dung </w:t>
            </w:r>
            <w:r>
              <w:rPr>
                <w:rFonts w:cs="Arial" w:ascii="Arial" w:hAnsi="Arial"/>
                <w:position w:val="2"/>
                <w:sz w:val="20"/>
              </w:rPr>
              <w:t>dịch axít H</w:t>
            </w:r>
            <w:r>
              <w:rPr>
                <w:rFonts w:cs="Arial" w:ascii="Arial" w:hAnsi="Arial"/>
                <w:sz w:val="20"/>
              </w:rPr>
              <w:t>2</w:t>
            </w:r>
            <w:r>
              <w:rPr>
                <w:rFonts w:cs="Arial" w:ascii="Arial" w:hAnsi="Arial"/>
                <w:position w:val="2"/>
                <w:sz w:val="20"/>
              </w:rPr>
              <w:t>SO</w:t>
            </w:r>
            <w:r>
              <w:rPr>
                <w:rFonts w:cs="Arial" w:ascii="Arial" w:hAnsi="Arial"/>
                <w:sz w:val="20"/>
              </w:rPr>
              <w:t xml:space="preserve">4 </w:t>
            </w:r>
            <w:r>
              <w:rPr>
                <w:rFonts w:cs="Arial" w:ascii="Arial" w:hAnsi="Arial"/>
                <w:position w:val="2"/>
                <w:sz w:val="20"/>
              </w:rPr>
              <w:t>HNO</w:t>
            </w:r>
            <w:r>
              <w:rPr>
                <w:rFonts w:cs="Arial" w:ascii="Arial" w:hAnsi="Arial"/>
                <w:sz w:val="20"/>
              </w:rPr>
              <w:t xml:space="preserve">3 </w:t>
            </w:r>
            <w:r>
              <w:rPr>
                <w:rFonts w:cs="Arial" w:ascii="Arial" w:hAnsi="Arial"/>
                <w:position w:val="2"/>
                <w:sz w:val="20"/>
              </w:rPr>
              <w:t xml:space="preserve">(GC400), Hỗn hợp dung dịch phốt phát bề mặt kim </w:t>
            </w:r>
            <w:r>
              <w:rPr>
                <w:rFonts w:cs="Arial" w:ascii="Arial" w:hAnsi="Arial"/>
                <w:sz w:val="20"/>
              </w:rPr>
              <w:t>loại ZC 365.</w:t>
            </w:r>
          </w:p>
        </w:tc>
      </w:tr>
      <w:tr>
        <w:trPr/>
        <w:tc>
          <w:tcPr>
            <w:tcW w:w="4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3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định, đánh giá các loại sản phẩm mật mã và máy mã.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buồng kín, thiếu dưỡng khí, chịu tác động của điện từ trường, căng thẳng thần kinh tâm lý.</w:t>
            </w:r>
          </w:p>
        </w:tc>
      </w:tr>
    </w:tbl>
    <w:p>
      <w:pPr>
        <w:pStyle w:val="BodyText"/>
        <w:spacing w:before="120" w:after="0"/>
        <w:rPr>
          <w:rFonts w:ascii="Arial" w:hAnsi="Arial" w:cs="Arial"/>
        </w:rPr>
      </w:pPr>
      <w:r>
        <w:rPr>
          <w:rFonts w:cs="Arial" w:ascii="Arial" w:hAnsi="Arial"/>
        </w:rPr>
      </w:r>
    </w:p>
    <w:p>
      <w:pPr>
        <w:pStyle w:val="ListParagraph"/>
        <w:tabs>
          <w:tab w:val="clear" w:pos="720"/>
          <w:tab w:val="left" w:pos="6757" w:leader="none"/>
        </w:tabs>
        <w:spacing w:before="120" w:after="0"/>
        <w:ind w:hanging="0" w:start="0" w:end="0"/>
        <w:jc w:val="center"/>
        <w:rPr>
          <w:rFonts w:ascii="Arial" w:hAnsi="Arial" w:cs="Arial"/>
          <w:b/>
          <w:sz w:val="20"/>
        </w:rPr>
      </w:pPr>
      <w:r>
        <w:rPr>
          <w:rFonts w:cs="Arial" w:ascii="Arial" w:hAnsi="Arial"/>
          <w:b/>
          <w:sz w:val="20"/>
        </w:rPr>
        <w:t>XVIII. ĐỊA CHẤT</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Đào hào, giếng,lò địa chất trong vùng mỏ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thủ công rất nặng nhọc, nguy hiểm, tư thế lao động gò bó, thường xuyên chịu tác động của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Địa vật lý hàng không.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nguy hiểm, chịu tác động của tiếng ồn cao, rung mạnh.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tay, khoan máy trong vùng mỏ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nơi làm việc lầy lội,công việc nặng nhọc, chịu tác động thường xuyên của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Đo carôta lỗ khoan.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nguy hiểm, vì phải tiếp xúc với nguồn phóng xạ hở cường độ rất lớn.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Lộ trình lập bản đồ địa chất, địa chất thủy văn, địa vật lý, quan tắc địa chất thủy văn, tìm kiếm khoáng sản vùng phóng xạ hoặc núi cao, biên giới, hải đảo.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phải đi lại nhiều ở vùng núi cao nhiều dốc, chịu tác động của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lấy mẫu quặng, mẫu phóng xạ trong các công trình (hào, lò, giếng)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ở vùng núi cao, nơi làm việc chật hẹp, tư thế lao động gò bó, chịu tác động của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địa vật lý vùng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ở vùng núi cao, đi lại nhiều, chịu tác động của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Đào hào, giếng, lò địa chất.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nguy hiểm nơi làm việc chật hẹp,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phân tích mẫu quặng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 mạnh và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Lấy mẫu, đãi mẫu trọng sa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trời,công việc thủ công nặng nhọc, tư thế lao động gò bó, phải đi lại nhiều.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mẫu địa chất bằng phương pháp Rơnghen, nhiễu xạ, phương pháp khối cho phổ đồng vị phóng xạ và phương pháp microzon hiển vi điện tử quét.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phóng xạ và điện từ trường vượt tiêu chuẩn phép nhiều lần.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mẫu địa chất bằng quang phổ plasma (ICP)</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Thường xuyên tiếp xúc với điện từ trường và các axit mạnh như: HF, </w:t>
            </w:r>
            <w:r>
              <w:rPr>
                <w:rFonts w:cs="Arial" w:ascii="Arial" w:hAnsi="Arial"/>
                <w:position w:val="2"/>
                <w:sz w:val="20"/>
              </w:rPr>
              <w:t>HCL,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HNO</w:t>
            </w:r>
            <w:r>
              <w:rPr>
                <w:rFonts w:cs="Arial" w:ascii="Arial" w:hAnsi="Arial"/>
                <w:sz w:val="20"/>
              </w:rPr>
              <w:t>3</w:t>
            </w:r>
            <w:r>
              <w:rPr>
                <w:rFonts w:cs="Arial" w:ascii="Arial" w:hAnsi="Arial"/>
                <w:position w:val="2"/>
                <w:sz w:val="20"/>
              </w:rPr>
              <w: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Trắc địa địa hình, trắc địa công trình địa chất vùng núi cao, biên giới, hải đảo.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ở các vùng địa hình khó khăn, phức tạp, công việc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địa chất, trắc địa, địa vật lý, địa chất thủy văn trên biển.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sóng gió, ồn và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tay địa chất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tư thế lao động gò bó, nơi làm việc lầy lội, bẩn thỉu, khi khoan dưới sông, biển phải ngâm nước suốt ca làm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Đặc điểm về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Múc, đổ nước thí nghiệm trong công tác nghiên cứu địa chất thủy văn.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Bơm, hút nước thí nghiệm lỗ khoan địa chất thủy văn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mẫu địa chất bằng phương pháp hoá, lý, nhiệt và cơ học.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bụi, nóng và các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tuyển khoáng mẫu địa chất.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và bụi khoáng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mẫu địa chất bằng phương pháp quang phổ hồ quang.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điện từ trường và hơi khí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mẫu vàng, bạc bằng phương pháp nung luyện.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nhiệt độc cao và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khoan địa chất.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chịu tác động của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khoan địa chất.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nơi làm việc lầy lội, tư thế lao động gò bó.</w:t>
            </w:r>
          </w:p>
        </w:tc>
      </w:tr>
    </w:tbl>
    <w:p>
      <w:pPr>
        <w:pStyle w:val="BodyText"/>
        <w:spacing w:before="120" w:after="0"/>
        <w:rPr>
          <w:rFonts w:ascii="Arial" w:hAnsi="Arial" w:cs="Arial"/>
        </w:rPr>
      </w:pPr>
      <w:r>
        <w:rPr>
          <w:rFonts w:cs="Arial" w:ascii="Arial" w:hAnsi="Arial"/>
        </w:rPr>
      </w:r>
    </w:p>
    <w:p>
      <w:pPr>
        <w:pStyle w:val="ListParagraph"/>
        <w:tabs>
          <w:tab w:val="clear" w:pos="720"/>
          <w:tab w:val="left" w:pos="6191" w:leader="none"/>
        </w:tabs>
        <w:spacing w:before="120" w:after="0"/>
        <w:ind w:hanging="0" w:start="0" w:end="0"/>
        <w:jc w:val="center"/>
        <w:rPr>
          <w:rFonts w:ascii="Arial" w:hAnsi="Arial" w:cs="Arial"/>
          <w:b/>
          <w:sz w:val="20"/>
        </w:rPr>
      </w:pPr>
      <w:r>
        <w:rPr>
          <w:rFonts w:cs="Arial" w:ascii="Arial" w:hAnsi="Arial"/>
          <w:b/>
          <w:sz w:val="20"/>
        </w:rPr>
        <w:t xml:space="preserve">XIX. </w:t>
      </w:r>
      <w:r>
        <w:rPr/>
        <w:t>XÂY DỰNG (XÂY LẮP)</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khoan trong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hầm kín, thiếu dưỡng khí, công việc nặng nhọc, nguy hiểm, tư thế lao động gò bó, thường xuyên chịu tác động của ồn, rung và bụi đá.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Nổ mìn trong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rất nguy hiểm, chịu tác động của ồn, bụi và NO2.</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các loại xe, máy thi công, xây lắp trong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chịu tác động của tiếng ồn,rung,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lắp ráp, sửa chữa các loại máy, thiết bị phục vụ thi công, xây lắp trong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làm việc trong môi trường ồn, bụi nhiều.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Chuyên xây lắp thủ công trong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nguy hiểm, chịu ảnh hưởng của ồn và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lắp, sửa chữa lớn đường dây, cột điện cao thế từ 110 KV trở lên.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đường dây, cột điện cao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điện, hàn hơi trong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hẹp,thiếu ánh sáng, thiếu khí, tư thế lao động gò bó, chịu tác động của khí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dựng ống khói, lò cao, xi lô bằng phương pháp bê tông cốp pha trượt và cáp dự ứng lực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rất nguy hiểm, chịu tác động của bụi nồng độ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kiểm tra, giám sát, chỉ đạo kỹ thuật trong hầm.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ồn và bụi nhiều.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trộn bê tông.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môi trường ồn và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phun vữa, phun xi măng.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ồn, công việc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lắp, sửa chữa cột, đường dây điện dưới 110KV</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tư thế lao động gò bó.</w:t>
            </w:r>
          </w:p>
        </w:tc>
      </w:tr>
    </w:tbl>
    <w:p>
      <w:pPr>
        <w:pStyle w:val="BodyText"/>
        <w:spacing w:before="120" w:after="0"/>
        <w:rPr>
          <w:rFonts w:ascii="Arial" w:hAnsi="Arial" w:cs="Arial"/>
        </w:rPr>
      </w:pPr>
      <w:r>
        <w:rPr>
          <w:rFonts w:cs="Arial" w:ascii="Arial" w:hAnsi="Arial"/>
        </w:rPr>
      </w:r>
    </w:p>
    <w:p>
      <w:pPr>
        <w:pStyle w:val="ListParagraph"/>
        <w:tabs>
          <w:tab w:val="clear" w:pos="720"/>
          <w:tab w:val="left" w:pos="6113" w:leader="none"/>
        </w:tabs>
        <w:spacing w:before="120" w:after="0"/>
        <w:ind w:hanging="0" w:start="0" w:end="0"/>
        <w:jc w:val="center"/>
        <w:rPr>
          <w:rFonts w:ascii="Arial" w:hAnsi="Arial" w:cs="Arial"/>
          <w:b/>
          <w:sz w:val="20"/>
        </w:rPr>
      </w:pPr>
      <w:r>
        <w:rPr>
          <w:rFonts w:cs="Arial" w:ascii="Arial" w:hAnsi="Arial"/>
          <w:b/>
          <w:sz w:val="20"/>
        </w:rPr>
        <w:t xml:space="preserve">XX. </w:t>
      </w:r>
      <w:r>
        <w:rPr/>
        <w:t>VỆ SINH MÔI TRƯỜNG</w:t>
      </w:r>
    </w:p>
    <w:tbl>
      <w:tblPr>
        <w:tblW w:w="5000" w:type="pct"/>
        <w:jc w:val="start"/>
        <w:tblInd w:w="-5" w:type="dxa"/>
        <w:tblLayout w:type="fixed"/>
        <w:tblCellMar>
          <w:top w:w="0" w:type="dxa"/>
          <w:start w:w="0" w:type="dxa"/>
          <w:bottom w:w="0" w:type="dxa"/>
          <w:end w:w="0" w:type="dxa"/>
        </w:tblCellMar>
      </w:tblPr>
      <w:tblGrid>
        <w:gridCol w:w="616"/>
        <w:gridCol w:w="6348"/>
        <w:gridCol w:w="5996"/>
      </w:tblGrid>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b/>
                <w:sz w:val="20"/>
                <w:szCs w:val="20"/>
              </w:rPr>
            </w:pPr>
            <w:r>
              <w:rPr>
                <w:rFonts w:cs="Arial" w:ascii="Arial" w:hAnsi="Arial"/>
                <w:b/>
                <w:sz w:val="20"/>
                <w:szCs w:val="20"/>
              </w:rPr>
              <w:t>TT</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b/>
                <w:sz w:val="20"/>
                <w:szCs w:val="20"/>
              </w:rPr>
            </w:pPr>
            <w:r>
              <w:rPr>
                <w:rFonts w:cs="Arial" w:ascii="Arial" w:hAnsi="Arial"/>
                <w:b/>
                <w:sz w:val="20"/>
                <w:szCs w:val="20"/>
              </w:rPr>
              <w:t>Tên nghề hoặc công việc</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b/>
                <w:sz w:val="20"/>
                <w:szCs w:val="20"/>
              </w:rPr>
            </w:pPr>
            <w:r>
              <w:rPr>
                <w:rFonts w:cs="Arial" w:ascii="Arial" w:hAnsi="Arial"/>
                <w:b/>
                <w:sz w:val="20"/>
                <w:szCs w:val="20"/>
              </w:rPr>
              <w:t>Đặc điểm điều kiện lao động của nghề, công việc</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0"/>
              <w:jc w:val="center"/>
              <w:rPr>
                <w:rFonts w:ascii="Arial" w:hAnsi="Arial" w:cs="Arial"/>
                <w:b/>
                <w:sz w:val="20"/>
                <w:szCs w:val="20"/>
              </w:rPr>
            </w:pPr>
            <w:r>
              <w:rPr>
                <w:rFonts w:cs="Arial" w:ascii="Arial" w:hAnsi="Arial"/>
                <w:b/>
                <w:sz w:val="20"/>
                <w:szCs w:val="20"/>
              </w:rPr>
            </w:r>
          </w:p>
        </w:tc>
        <w:tc>
          <w:tcPr>
            <w:tcW w:w="12344" w:type="dxa"/>
            <w:gridSpan w:val="2"/>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b/>
                <w:sz w:val="20"/>
                <w:szCs w:val="20"/>
              </w:rPr>
            </w:pPr>
            <w:r>
              <w:rPr>
                <w:rFonts w:cs="Arial" w:ascii="Arial" w:hAnsi="Arial"/>
                <w:b/>
                <w:sz w:val="20"/>
                <w:szCs w:val="20"/>
              </w:rPr>
              <w:t>Điều kiện lao động loại VI</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Nạo vét bùn cống ngầm đô thị.</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thủ công, nặng nhọc, hôi thối, thi</w:t>
            </w:r>
            <w:r>
              <w:rPr>
                <w:rFonts w:cs="Arial" w:ascii="Arial" w:hAnsi="Arial"/>
                <w:sz w:val="20"/>
                <w:szCs w:val="20"/>
                <w:lang w:val="en-US"/>
              </w:rPr>
              <w:t>ế</w:t>
            </w:r>
            <w:r>
              <w:rPr>
                <w:rFonts w:cs="Arial" w:ascii="Arial" w:hAnsi="Arial"/>
                <w:sz w:val="20"/>
                <w:szCs w:val="20"/>
              </w:rPr>
              <w:t>u ánh sáng, thi</w:t>
            </w:r>
            <w:r>
              <w:rPr>
                <w:rFonts w:cs="Arial" w:ascii="Arial" w:hAnsi="Arial"/>
                <w:sz w:val="20"/>
                <w:szCs w:val="20"/>
                <w:lang w:val="en-US"/>
              </w:rPr>
              <w:t>ế</w:t>
            </w:r>
            <w:r>
              <w:rPr>
                <w:rFonts w:cs="Arial" w:ascii="Arial" w:hAnsi="Arial"/>
                <w:sz w:val="20"/>
                <w:szCs w:val="20"/>
              </w:rPr>
              <w:t>u dưỡng khí.</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0"/>
              <w:jc w:val="center"/>
              <w:rPr>
                <w:rFonts w:ascii="Arial" w:hAnsi="Arial" w:cs="Arial"/>
                <w:b/>
                <w:sz w:val="20"/>
                <w:szCs w:val="20"/>
              </w:rPr>
            </w:pPr>
            <w:r>
              <w:rPr>
                <w:rFonts w:cs="Arial" w:ascii="Arial" w:hAnsi="Arial"/>
                <w:b/>
                <w:sz w:val="20"/>
                <w:szCs w:val="20"/>
              </w:rPr>
            </w:r>
          </w:p>
        </w:tc>
        <w:tc>
          <w:tcPr>
            <w:tcW w:w="12344" w:type="dxa"/>
            <w:gridSpan w:val="2"/>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b/>
                <w:sz w:val="20"/>
                <w:szCs w:val="20"/>
              </w:rPr>
            </w:pPr>
            <w:r>
              <w:rPr>
                <w:rFonts w:cs="Arial" w:ascii="Arial" w:hAnsi="Arial"/>
                <w:b/>
                <w:sz w:val="20"/>
                <w:szCs w:val="20"/>
              </w:rPr>
              <w:t>Điều kiện lao động loại V</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Chôn, cất mồ mả.</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rất nặng nhọc, độc hại, căng thẳng thần kinh tâm lý.</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2</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Nạo vét bùn cống ngang.</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Thường xuyên tiếp xúc với nước bẩn, hôi thối, thi</w:t>
            </w:r>
            <w:r>
              <w:rPr>
                <w:rFonts w:cs="Arial" w:ascii="Arial" w:hAnsi="Arial"/>
                <w:sz w:val="20"/>
                <w:szCs w:val="20"/>
                <w:lang w:val="en-US"/>
              </w:rPr>
              <w:t>ế</w:t>
            </w:r>
            <w:r>
              <w:rPr>
                <w:rFonts w:cs="Arial" w:ascii="Arial" w:hAnsi="Arial"/>
                <w:sz w:val="20"/>
                <w:szCs w:val="20"/>
              </w:rPr>
              <w:t>u ánh sáng, thi</w:t>
            </w:r>
            <w:r>
              <w:rPr>
                <w:rFonts w:cs="Arial" w:ascii="Arial" w:hAnsi="Arial"/>
                <w:sz w:val="20"/>
                <w:szCs w:val="20"/>
                <w:lang w:val="en-US"/>
              </w:rPr>
              <w:t>ế</w:t>
            </w:r>
            <w:r>
              <w:rPr>
                <w:rFonts w:cs="Arial" w:ascii="Arial" w:hAnsi="Arial"/>
                <w:sz w:val="20"/>
                <w:szCs w:val="20"/>
              </w:rPr>
              <w:t>u dưỡng khí.</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Xây lắp, sửa chữa cống ngầm.</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tiếp xúc với nước bẩn, hôi thối.</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Thu dọn, cải tạo hố xí hai ngăn và hố xí thùng.</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tiếp xúc với chất thải hôi thối, bẩn thỉu.</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5</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Xúc, san bãi rác.</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thường xuyên làm việc trong môi trường ô nhiễm nặng.</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6</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w:t>
            </w:r>
            <w:r>
              <w:rPr>
                <w:rFonts w:cs="Arial" w:ascii="Arial" w:hAnsi="Arial"/>
                <w:sz w:val="20"/>
                <w:szCs w:val="20"/>
                <w:lang w:val="en-US"/>
              </w:rPr>
              <w:t>ế</w:t>
            </w:r>
            <w:r>
              <w:rPr>
                <w:rFonts w:cs="Arial" w:ascii="Arial" w:hAnsi="Arial"/>
                <w:sz w:val="20"/>
                <w:szCs w:val="20"/>
              </w:rPr>
              <w:t xml:space="preserve"> bi</w:t>
            </w:r>
            <w:r>
              <w:rPr>
                <w:rFonts w:cs="Arial" w:ascii="Arial" w:hAnsi="Arial"/>
                <w:sz w:val="20"/>
                <w:szCs w:val="20"/>
                <w:lang w:val="en-US"/>
              </w:rPr>
              <w:t>ế</w:t>
            </w:r>
            <w:r>
              <w:rPr>
                <w:rFonts w:cs="Arial" w:ascii="Arial" w:hAnsi="Arial"/>
                <w:sz w:val="20"/>
                <w:szCs w:val="20"/>
              </w:rPr>
              <w:t>n rác.</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Thường xuyên làm việc trong môi trường ô nhiễm.</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7</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Hạ cây, chặt cành.</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Làm việc trên cao nguy hiểm, công việc thủ công, nặng nhọc.</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8</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Ki</w:t>
            </w:r>
            <w:r>
              <w:rPr>
                <w:rFonts w:cs="Arial" w:ascii="Arial" w:hAnsi="Arial"/>
                <w:sz w:val="20"/>
                <w:szCs w:val="20"/>
                <w:lang w:val="en-US"/>
              </w:rPr>
              <w:t>ể</w:t>
            </w:r>
            <w:r>
              <w:rPr>
                <w:rFonts w:cs="Arial" w:ascii="Arial" w:hAnsi="Arial"/>
                <w:sz w:val="20"/>
                <w:szCs w:val="20"/>
              </w:rPr>
              <w:t>m tra phát hiện hư hỏng trong l</w:t>
            </w:r>
            <w:r>
              <w:rPr>
                <w:rFonts w:cs="Arial" w:ascii="Arial" w:hAnsi="Arial"/>
                <w:sz w:val="20"/>
                <w:szCs w:val="20"/>
                <w:lang w:val="en-US"/>
              </w:rPr>
              <w:t>ò</w:t>
            </w:r>
            <w:r>
              <w:rPr>
                <w:rFonts w:cs="Arial" w:ascii="Arial" w:hAnsi="Arial"/>
                <w:sz w:val="20"/>
                <w:szCs w:val="20"/>
              </w:rPr>
              <w:t>ng cống bằng phương pháp chui lòng cống</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thủ công, nặng nhọc, tư th</w:t>
            </w:r>
            <w:r>
              <w:rPr>
                <w:rFonts w:cs="Arial" w:ascii="Arial" w:hAnsi="Arial"/>
                <w:sz w:val="20"/>
                <w:szCs w:val="20"/>
                <w:lang w:val="en-US"/>
              </w:rPr>
              <w:t>ế</w:t>
            </w:r>
            <w:r>
              <w:rPr>
                <w:rFonts w:cs="Arial" w:ascii="Arial" w:hAnsi="Arial"/>
                <w:sz w:val="20"/>
                <w:szCs w:val="20"/>
              </w:rPr>
              <w:t xml:space="preserve"> gò bó, tiếp xúc trực ti</w:t>
            </w:r>
            <w:r>
              <w:rPr>
                <w:rFonts w:cs="Arial" w:ascii="Arial" w:hAnsi="Arial"/>
                <w:sz w:val="20"/>
                <w:szCs w:val="20"/>
                <w:lang w:val="en-US"/>
              </w:rPr>
              <w:t>ế</w:t>
            </w:r>
            <w:r>
              <w:rPr>
                <w:rFonts w:cs="Arial" w:ascii="Arial" w:hAnsi="Arial"/>
                <w:sz w:val="20"/>
                <w:szCs w:val="20"/>
              </w:rPr>
              <w:t>p với chất bẩn, hôi thối, làm việc trong môi trường ô nhiễm nặng, thi</w:t>
            </w:r>
            <w:r>
              <w:rPr>
                <w:rFonts w:cs="Arial" w:ascii="Arial" w:hAnsi="Arial"/>
                <w:sz w:val="20"/>
                <w:szCs w:val="20"/>
                <w:lang w:val="en-US"/>
              </w:rPr>
              <w:t>ế</w:t>
            </w:r>
            <w:r>
              <w:rPr>
                <w:rFonts w:cs="Arial" w:ascii="Arial" w:hAnsi="Arial"/>
                <w:sz w:val="20"/>
                <w:szCs w:val="20"/>
              </w:rPr>
              <w:t>u ánh s</w:t>
            </w:r>
            <w:r>
              <w:rPr>
                <w:rFonts w:cs="Arial" w:ascii="Arial" w:hAnsi="Arial"/>
                <w:sz w:val="20"/>
                <w:szCs w:val="20"/>
                <w:lang w:val="en-US"/>
              </w:rPr>
              <w:t>á</w:t>
            </w:r>
            <w:r>
              <w:rPr>
                <w:rFonts w:cs="Arial" w:ascii="Arial" w:hAnsi="Arial"/>
                <w:sz w:val="20"/>
                <w:szCs w:val="20"/>
              </w:rPr>
              <w:t>ng, thi</w:t>
            </w:r>
            <w:r>
              <w:rPr>
                <w:rFonts w:cs="Arial" w:ascii="Arial" w:hAnsi="Arial"/>
                <w:sz w:val="20"/>
                <w:szCs w:val="20"/>
                <w:lang w:val="en-US"/>
              </w:rPr>
              <w:t>ế</w:t>
            </w:r>
            <w:r>
              <w:rPr>
                <w:rFonts w:cs="Arial" w:ascii="Arial" w:hAnsi="Arial"/>
                <w:sz w:val="20"/>
                <w:szCs w:val="20"/>
              </w:rPr>
              <w:t>u dưỡng khí</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9</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Nạo vét bùn công ngầm bằng dây chuyền thi</w:t>
            </w:r>
            <w:r>
              <w:rPr>
                <w:rFonts w:cs="Arial" w:ascii="Arial" w:hAnsi="Arial"/>
                <w:sz w:val="20"/>
                <w:szCs w:val="20"/>
                <w:lang w:val="en-US"/>
              </w:rPr>
              <w:t>ế</w:t>
            </w:r>
            <w:r>
              <w:rPr>
                <w:rFonts w:cs="Arial" w:ascii="Arial" w:hAnsi="Arial"/>
                <w:sz w:val="20"/>
                <w:szCs w:val="20"/>
              </w:rPr>
              <w:t>t bị cơ giới</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thủ công, nặng nhọc, tư th</w:t>
            </w:r>
            <w:r>
              <w:rPr>
                <w:rFonts w:cs="Arial" w:ascii="Arial" w:hAnsi="Arial"/>
                <w:sz w:val="20"/>
                <w:szCs w:val="20"/>
                <w:lang w:val="en-US"/>
              </w:rPr>
              <w:t>ế</w:t>
            </w:r>
            <w:r>
              <w:rPr>
                <w:rFonts w:cs="Arial" w:ascii="Arial" w:hAnsi="Arial"/>
                <w:sz w:val="20"/>
                <w:szCs w:val="20"/>
              </w:rPr>
              <w:t xml:space="preserve"> gò bó, tiếp xúc trực ti</w:t>
            </w:r>
            <w:r>
              <w:rPr>
                <w:rFonts w:cs="Arial" w:ascii="Arial" w:hAnsi="Arial"/>
                <w:sz w:val="20"/>
                <w:szCs w:val="20"/>
                <w:lang w:val="en-US"/>
              </w:rPr>
              <w:t>ế</w:t>
            </w:r>
            <w:r>
              <w:rPr>
                <w:rFonts w:cs="Arial" w:ascii="Arial" w:hAnsi="Arial"/>
                <w:sz w:val="20"/>
                <w:szCs w:val="20"/>
              </w:rPr>
              <w:t>p với chất bẩn, hôi thối, làm việc trong môi trường ô nhiễm nặng, thi</w:t>
            </w:r>
            <w:r>
              <w:rPr>
                <w:rFonts w:cs="Arial" w:ascii="Arial" w:hAnsi="Arial"/>
                <w:sz w:val="20"/>
                <w:szCs w:val="20"/>
                <w:lang w:val="en-US"/>
              </w:rPr>
              <w:t>ế</w:t>
            </w:r>
            <w:r>
              <w:rPr>
                <w:rFonts w:cs="Arial" w:ascii="Arial" w:hAnsi="Arial"/>
                <w:sz w:val="20"/>
                <w:szCs w:val="20"/>
              </w:rPr>
              <w:t>u ánh s</w:t>
            </w:r>
            <w:r>
              <w:rPr>
                <w:rFonts w:cs="Arial" w:ascii="Arial" w:hAnsi="Arial"/>
                <w:sz w:val="20"/>
                <w:szCs w:val="20"/>
                <w:lang w:val="en-US"/>
              </w:rPr>
              <w:t>á</w:t>
            </w:r>
            <w:r>
              <w:rPr>
                <w:rFonts w:cs="Arial" w:ascii="Arial" w:hAnsi="Arial"/>
                <w:sz w:val="20"/>
                <w:szCs w:val="20"/>
              </w:rPr>
              <w:t>ng, thi</w:t>
            </w:r>
            <w:r>
              <w:rPr>
                <w:rFonts w:cs="Arial" w:ascii="Arial" w:hAnsi="Arial"/>
                <w:sz w:val="20"/>
                <w:szCs w:val="20"/>
                <w:lang w:val="en-US"/>
              </w:rPr>
              <w:t>ế</w:t>
            </w:r>
            <w:r>
              <w:rPr>
                <w:rFonts w:cs="Arial" w:ascii="Arial" w:hAnsi="Arial"/>
                <w:sz w:val="20"/>
                <w:szCs w:val="20"/>
              </w:rPr>
              <w:t>u dưỡng khí</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0"/>
              <w:jc w:val="center"/>
              <w:rPr>
                <w:rFonts w:ascii="Arial" w:hAnsi="Arial" w:cs="Arial"/>
                <w:b/>
                <w:sz w:val="20"/>
                <w:szCs w:val="20"/>
              </w:rPr>
            </w:pPr>
            <w:r>
              <w:rPr>
                <w:rFonts w:cs="Arial" w:ascii="Arial" w:hAnsi="Arial"/>
                <w:b/>
                <w:sz w:val="20"/>
                <w:szCs w:val="20"/>
              </w:rPr>
            </w:r>
          </w:p>
        </w:tc>
        <w:tc>
          <w:tcPr>
            <w:tcW w:w="12344" w:type="dxa"/>
            <w:gridSpan w:val="2"/>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b/>
                <w:sz w:val="20"/>
                <w:szCs w:val="20"/>
              </w:rPr>
            </w:pPr>
            <w:r>
              <w:rPr>
                <w:rFonts w:cs="Arial" w:ascii="Arial" w:hAnsi="Arial"/>
                <w:b/>
                <w:sz w:val="20"/>
                <w:szCs w:val="20"/>
              </w:rPr>
              <w:t>Điều kiện lao động loại IV</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Vệ sinh chuồng thú.</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thủ công, bẩn, hôi thối.</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2</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Trông coi nhà xác, trông coi nghĩa trang, điện táng</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đơn điệu, ảnh hưởng thần kinh tâm lý.</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Duy tu, nạo vét bùn mương, sông, cống thoát nước.</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Làm việc ngoài trời, công việc nặng nhọc, tiếp xúc bùn, nước bẩn.</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4</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tàu cuốc, tàu hút bùn, máy bơm nước thải.</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Làm việc trong môi trường ô nhiễm nặng, chịu tác động của ti</w:t>
            </w:r>
            <w:r>
              <w:rPr>
                <w:rFonts w:cs="Arial" w:ascii="Arial" w:hAnsi="Arial"/>
                <w:sz w:val="20"/>
                <w:szCs w:val="20"/>
                <w:lang w:val="en-US"/>
              </w:rPr>
              <w:t>ế</w:t>
            </w:r>
            <w:r>
              <w:rPr>
                <w:rFonts w:cs="Arial" w:ascii="Arial" w:hAnsi="Arial"/>
                <w:sz w:val="20"/>
                <w:szCs w:val="20"/>
              </w:rPr>
              <w:t>ng ồn.</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5</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Thu dọn rác b</w:t>
            </w:r>
            <w:r>
              <w:rPr>
                <w:rFonts w:cs="Arial" w:ascii="Arial" w:hAnsi="Arial"/>
                <w:sz w:val="20"/>
                <w:szCs w:val="20"/>
                <w:lang w:val="en-US"/>
              </w:rPr>
              <w:t>ế</w:t>
            </w:r>
            <w:r>
              <w:rPr>
                <w:rFonts w:cs="Arial" w:ascii="Arial" w:hAnsi="Arial"/>
                <w:sz w:val="20"/>
                <w:szCs w:val="20"/>
              </w:rPr>
              <w:t>n tàu, xe; quét rác đường phố.</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Thường xuyên tiếp xúc với rác bẩn và bụi nồng độ cao.</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6</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Nuôi thú dữ.</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nguy hiểm.</w:t>
            </w:r>
          </w:p>
        </w:tc>
      </w:tr>
      <w:tr>
        <w:trPr/>
        <w:tc>
          <w:tcPr>
            <w:tcW w:w="616"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7</w:t>
            </w:r>
          </w:p>
        </w:tc>
        <w:tc>
          <w:tcPr>
            <w:tcW w:w="634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Lái, vận hành các loại xe chuyên dùng chở phân, rác.</w:t>
            </w:r>
          </w:p>
        </w:tc>
        <w:tc>
          <w:tcPr>
            <w:tcW w:w="599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Chuyên làm việc trong môi trường bị ô nhi</w:t>
            </w:r>
            <w:r>
              <w:rPr>
                <w:rFonts w:cs="Arial" w:ascii="Arial" w:hAnsi="Arial"/>
                <w:sz w:val="20"/>
                <w:szCs w:val="20"/>
                <w:lang w:val="en-US"/>
              </w:rPr>
              <w:t>ễ</w:t>
            </w:r>
            <w:r>
              <w:rPr>
                <w:rFonts w:cs="Arial" w:ascii="Arial" w:hAnsi="Arial"/>
                <w:sz w:val="20"/>
                <w:szCs w:val="20"/>
              </w:rPr>
              <w:t>m bởi rác bẩn.</w:t>
            </w:r>
          </w:p>
        </w:tc>
      </w:tr>
      <w:tr>
        <w:trPr/>
        <w:tc>
          <w:tcPr>
            <w:tcW w:w="6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34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 dọn nhà vệ sinh công cộng bến tàu, bến xe; chế biến đất độn phân.</w:t>
            </w:r>
          </w:p>
        </w:tc>
        <w:tc>
          <w:tcPr>
            <w:tcW w:w="599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ô nhiễm, công việc thủ công, nặng nhọc.</w:t>
            </w:r>
          </w:p>
        </w:tc>
      </w:tr>
      <w:tr>
        <w:trPr/>
        <w:tc>
          <w:tcPr>
            <w:tcW w:w="6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34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Hút phân, hút bùn.</w:t>
            </w:r>
          </w:p>
        </w:tc>
        <w:tc>
          <w:tcPr>
            <w:tcW w:w="599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môi trường hôi thối, bẩn thỉu.</w:t>
            </w:r>
          </w:p>
        </w:tc>
      </w:tr>
      <w:tr>
        <w:trPr/>
        <w:tc>
          <w:tcPr>
            <w:tcW w:w="6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34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cắt cỏ máy đeo vai, cầm tay, làm việc ở quảng trường các tỉnh, thành phố.</w:t>
            </w:r>
          </w:p>
        </w:tc>
        <w:tc>
          <w:tcPr>
            <w:tcW w:w="599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hơi khí độc, chịu tác động rung.</w:t>
            </w:r>
          </w:p>
        </w:tc>
      </w:tr>
      <w:tr>
        <w:trPr/>
        <w:tc>
          <w:tcPr>
            <w:tcW w:w="6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34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Vớt rác trên kênh và ven kênh</w:t>
            </w:r>
          </w:p>
        </w:tc>
        <w:tc>
          <w:tcPr>
            <w:tcW w:w="599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tư thế gò bó, tiếp xúc trực tiếp với chất bẩn, hôi thối, thường xuyên làm việc trong môi trường ô nhiễm nặng, dễ xảy ra tai nạn do làm việc trên bờ, mái kênh trơn trượt</w:t>
            </w:r>
          </w:p>
        </w:tc>
      </w:tr>
      <w:tr>
        <w:trPr/>
        <w:tc>
          <w:tcPr>
            <w:tcW w:w="6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34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Nạo vét mương sông bằng dây chuyền cơ giới</w:t>
            </w:r>
          </w:p>
        </w:tc>
        <w:tc>
          <w:tcPr>
            <w:tcW w:w="599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nguy hiểm, làm việc ngoài trời, tư thế gò bó, môi trường hôi thối, tiếp xúc trực tiếp với bùn, nước bẩn, rác bẩn có nhiều nấm, vi sinh vật gây bệnh</w:t>
            </w:r>
          </w:p>
        </w:tc>
      </w:tr>
      <w:tr>
        <w:trPr/>
        <w:tc>
          <w:tcPr>
            <w:tcW w:w="6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34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vận hành trạm cân điện tử từ 30 tấn tại bãi đổ bùn</w:t>
            </w:r>
          </w:p>
        </w:tc>
        <w:tc>
          <w:tcPr>
            <w:tcW w:w="599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làm việc trong môi trường ô nhiễm nặng</w:t>
            </w:r>
          </w:p>
        </w:tc>
      </w:tr>
      <w:tr>
        <w:trPr/>
        <w:tc>
          <w:tcPr>
            <w:tcW w:w="6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34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phế thải thoát nước tại bãi chứa bùn</w:t>
            </w:r>
          </w:p>
        </w:tc>
        <w:tc>
          <w:tcPr>
            <w:tcW w:w="599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hóa chất độc hại, thường xuyên làm việc trong môi trường ô nhiễm nặng, dễ xảy ra tai nạn do bãi đổ chưa ổn định</w:t>
            </w:r>
          </w:p>
        </w:tc>
      </w:tr>
      <w:tr>
        <w:trPr/>
        <w:tc>
          <w:tcPr>
            <w:tcW w:w="6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34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duy trì hồ điều hòa</w:t>
            </w:r>
          </w:p>
        </w:tc>
        <w:tc>
          <w:tcPr>
            <w:tcW w:w="599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tư thế lao động gò bó, tiếp xúc nhiều loại nấm, vi sinh vật gây bệnh</w:t>
            </w:r>
          </w:p>
        </w:tc>
      </w:tr>
      <w:tr>
        <w:trPr/>
        <w:tc>
          <w:tcPr>
            <w:tcW w:w="6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34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duy trì chất lượng nước hồ</w:t>
            </w:r>
          </w:p>
        </w:tc>
        <w:tc>
          <w:tcPr>
            <w:tcW w:w="599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tiếp xúc trực tiếp với nước thải, hóa chất, tư thế lao động gò bó, tiếp xúc nhiều loại nấm, vi sinh vật gây bệnh</w:t>
            </w:r>
          </w:p>
        </w:tc>
      </w:tr>
      <w:tr>
        <w:trPr/>
        <w:tc>
          <w:tcPr>
            <w:tcW w:w="61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34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Trồng, duy trì, chăm sóc cây, cỏ</w:t>
            </w:r>
          </w:p>
        </w:tc>
        <w:tc>
          <w:tcPr>
            <w:tcW w:w="599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rất nặng nhọc, tư thế lao động gò bó; lao động phân tán, lưu động; chịu tác động của bụi, tiếng ồn, rung, hơi xăng dầu khí độc, chất hóa học, phân bón; làm việc trong môi trường dễ xảy ra tai nạn lao động, tai nạn giao thông nguy hiểm</w:t>
            </w:r>
          </w:p>
        </w:tc>
      </w:tr>
    </w:tbl>
    <w:p>
      <w:pPr>
        <w:pStyle w:val="BodyText"/>
        <w:spacing w:before="120" w:after="0"/>
        <w:rPr>
          <w:rFonts w:ascii="Arial" w:hAnsi="Arial" w:cs="Arial"/>
        </w:rPr>
      </w:pPr>
      <w:r>
        <w:rPr>
          <w:rFonts w:cs="Arial" w:ascii="Arial" w:hAnsi="Arial"/>
        </w:rPr>
      </w:r>
    </w:p>
    <w:p>
      <w:pPr>
        <w:pStyle w:val="Heading2"/>
        <w:tabs>
          <w:tab w:val="clear" w:pos="720"/>
          <w:tab w:val="left" w:pos="2729" w:leader="none"/>
        </w:tabs>
        <w:spacing w:before="120" w:after="0"/>
        <w:ind w:hanging="0" w:start="0" w:end="0"/>
        <w:jc w:val="center"/>
        <w:rPr>
          <w:rFonts w:ascii="Arial" w:hAnsi="Arial" w:cs="Arial"/>
          <w:b/>
          <w:sz w:val="20"/>
        </w:rPr>
      </w:pPr>
      <w:r>
        <w:rPr>
          <w:rFonts w:cs="Arial" w:ascii="Arial" w:hAnsi="Arial"/>
          <w:b/>
          <w:sz w:val="20"/>
        </w:rPr>
        <w:t xml:space="preserve">XXI. </w:t>
      </w:r>
      <w:r>
        <w:rPr/>
        <w:t>SẢN XUẤT GẠCH, GỐM, SỨ, ĐÁ, CÁT, SỎI, KÍNH XÂY DỰNG, VẬT LIỆU XÂY DỰNG</w:t>
      </w:r>
    </w:p>
    <w:tbl>
      <w:tblPr>
        <w:tblW w:w="5000" w:type="pct"/>
        <w:jc w:val="start"/>
        <w:tblInd w:w="-5" w:type="dxa"/>
        <w:tblLayout w:type="fixed"/>
        <w:tblCellMar>
          <w:top w:w="0" w:type="dxa"/>
          <w:start w:w="0" w:type="dxa"/>
          <w:bottom w:w="0" w:type="dxa"/>
          <w:end w:w="0" w:type="dxa"/>
        </w:tblCellMar>
      </w:tblPr>
      <w:tblGrid>
        <w:gridCol w:w="500"/>
        <w:gridCol w:w="6407"/>
        <w:gridCol w:w="6053"/>
      </w:tblGrid>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60"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Đốt lò vôi, ra lò vôi và chọn vôi nóng (lò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lò cao, công việc thủ công, nặng nhọc, chịu tác động của nóng và bụi độc.</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Tháo, đổ xi măng vào máy trộn bê tông.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nặng nhọc, chịu tác động của bụi xi măng nồng độ rất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Cắt, mài đá hoa Granito, đá ốp lát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 rung và bụi.</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cát làm mờ kính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bụi nhiều, chịu tác động của ồn, rung.</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đập, nghiền nguyên liệu sản xuất gạch lửa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tác động tiếng ồn cao, bụi có nồng độ SiO</w:t>
            </w:r>
            <w:r>
              <w:rPr>
                <w:rFonts w:cs="Arial" w:ascii="Arial" w:hAnsi="Arial"/>
                <w:sz w:val="20"/>
              </w:rPr>
              <w:t xml:space="preserve">2 </w:t>
            </w:r>
            <w:r>
              <w:rPr>
                <w:rFonts w:cs="Arial" w:ascii="Arial" w:hAnsi="Arial"/>
                <w:position w:val="2"/>
                <w:sz w:val="20"/>
              </w:rPr>
              <w:t>rất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đốt lò nung gạch chịu lửa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nhiệt độ cao và bụi vượt tiêu chuẩn vệ sinh cho phép.</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nhân xếp - ra lò gạch chịu lửa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nhiệt độ cao và bụi vượt tiêu chuẩn vệ sinh cho phép.</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60"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và sửa chữa lò nấu thủy tinh.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và nóng.</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các thiết bị gia công nguyên liệu sản xuất kính (đập, xay, nghiền sa mốt).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ảnh hưởng của tiếng ồn và bụi có nồng độ SiO</w:t>
            </w:r>
            <w:r>
              <w:rPr>
                <w:rFonts w:cs="Arial" w:ascii="Arial" w:hAnsi="Arial"/>
                <w:sz w:val="20"/>
              </w:rPr>
              <w:t xml:space="preserve">2 </w:t>
            </w:r>
            <w:r>
              <w:rPr>
                <w:rFonts w:cs="Arial" w:ascii="Arial" w:hAnsi="Arial"/>
                <w:position w:val="2"/>
                <w:sz w:val="20"/>
              </w:rPr>
              <w:t>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Đốt gạch lò vòng, lò tuynen, lò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Thao tác thủ công trên đỉnh lò, chịu ảnh hưởng của nóng, bụi than, khí CO.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Chuyển xếp gạch vào, ra lò vòng.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nơi làm việc chật hẹp, tư thế lao động gò bó, nóng, bụi nhiều.</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bao vữa samốt, vá, đổi bao sôđa.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thủ công, nặng nhọc, môi trường làm việc nhiều bụi (có nồng </w:t>
            </w:r>
            <w:r>
              <w:rPr>
                <w:rFonts w:cs="Arial" w:ascii="Arial" w:hAnsi="Arial"/>
                <w:position w:val="2"/>
                <w:sz w:val="20"/>
              </w:rPr>
              <w:t>độ SiO</w:t>
            </w:r>
            <w:r>
              <w:rPr>
                <w:rFonts w:cs="Arial" w:ascii="Arial" w:hAnsi="Arial"/>
                <w:sz w:val="20"/>
              </w:rPr>
              <w:t xml:space="preserve">2 </w:t>
            </w:r>
            <w:r>
              <w:rPr>
                <w:rFonts w:cs="Arial" w:ascii="Arial" w:hAnsi="Arial"/>
                <w:position w:val="2"/>
                <w:sz w:val="20"/>
              </w:rPr>
              <w:t>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Thông sửa nồi hơi, đường ống dẫn dầu và bơm vét dầu từ xà lan.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thủ công, nặng nhọc, nơi làm việc chật hẹp, tư thế lao động gò </w:t>
            </w:r>
            <w:r>
              <w:rPr>
                <w:rFonts w:cs="Arial" w:ascii="Arial" w:hAnsi="Arial"/>
                <w:position w:val="2"/>
                <w:sz w:val="20"/>
              </w:rPr>
              <w:t>bó, luôn tiếp xúc với bụi bẩn,khí SO</w:t>
            </w:r>
            <w:r>
              <w:rPr>
                <w:rFonts w:cs="Arial" w:ascii="Arial" w:hAnsi="Arial"/>
                <w:sz w:val="20"/>
              </w:rPr>
              <w:t>2</w:t>
            </w:r>
            <w:r>
              <w:rPr>
                <w:rFonts w:cs="Arial" w:ascii="Arial" w:hAnsi="Arial"/>
                <w:position w:val="2"/>
                <w:sz w:val="20"/>
              </w:rPr>
              <w:t>,dầu.</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và sửa chữa lò tôi kính.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nóng, ồn, vượt tiêu chuẩn cho phép.</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Đẩy xe goòng nạp liệu sản xuất kính.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môi trường làm việc nóng, bụi.</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khiển buồng đốt máy sấy gạch chịu lửa.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nóng, bụi, ồn.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dưỡng, kênh lò nung tuynen.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nơi làm việc chật hẹp, nóng, tư thế lao động gò bó.</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máy kéo kính.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nhiệt độ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trục amiang máy kéo kính.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làm việc bụi, ồn.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Tạo hình gạch chịu lửa bằng máy đầm rung và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làm việc bụi, ồn, rung.</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men, sửa và làm sạch sản phẩm sứ vệ sinh.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môi trường làm việc ồn, bụi.</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và vận hành trạm bơm dầu FO.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dưới hầm sâu, nóng, ồn, thiếu dưỡng khí.</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quay ly tâm, máy đầm rung trong sản xuất bê tông đúc sẵn.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ồn, rung lớn.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Cắt, bẻ, treo, tháo, mài và khoan kính.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nhiệt độ cao, ồn và bụi.</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làm việc trong dây chuyền sản xuất má phanh ôtô.</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nóng, ồn, bụi amiang.</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ép gạch chịu lửa.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bụi có nồng độ SiO</w:t>
            </w:r>
            <w:r>
              <w:rPr>
                <w:rFonts w:cs="Arial" w:ascii="Arial" w:hAnsi="Arial"/>
                <w:sz w:val="20"/>
              </w:rPr>
              <w:t xml:space="preserve">2 </w:t>
            </w:r>
            <w:r>
              <w:rPr>
                <w:rFonts w:cs="Arial" w:ascii="Arial" w:hAnsi="Arial"/>
                <w:position w:val="2"/>
                <w:sz w:val="20"/>
              </w:rPr>
              <w:t>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Đập tuyển chọn sa mốt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làm việc ngoài trời.</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Cạo xỉ và phân loại gạch chịu lửa.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bụi nhiều.</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Ra gạch lò tuynen.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bụi nhiều.</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Phơi, đảo gạch trong nhà kính.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đi lại nhiều.</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đổ, rót hồ sản xuất sứ vệ sinh.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ồn, bụi.</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khuôn sản phẩm sứ, thủy tinh.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bụi nhiều.</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Tháo khuôn thạch cao.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Chuyển, xếp sản phẩm sứ, thủy tinh ra, vào lò sấy.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thủ công, trong môi trường nóng, bụi.</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nghiền sa luân.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bụi, ồn, vượt tiêu chuẩn cho phép.</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nguyên liệu sản xuất gạch ốp, lát, sứ vệ sinh.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nóng, bụi, ồn.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Trộn nguyên liệu sản xuất gạch lát hoa.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nóng, bụi, ồn.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cốt thép trong sản xuất bê tông đúc sẵn.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môi trường làm việc ồn, bụi.</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keo dán; sản xuất matít, giấy ôjalit; pha chế thuốc in ôjalit.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hóa chất độc.</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Hấp tấm bê tông.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hóa chất độc.</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Quét thuốc phòng mục.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hóa chất độc.</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Phơi cót đã tẩm keo phenol.</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tiếp xúc với các hóa chất độc như HCl, phenol.</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vá lò nung clinker</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chật hẹp, thiếu dưỡng khí, thường xuyên tiếp xúc với nóng, bụi.</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Chọc két than.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thường xuyên tiếp xúc với nóng, bụi, CO và CO</w:t>
            </w:r>
            <w:r>
              <w:rPr>
                <w:rFonts w:cs="Arial" w:ascii="Arial" w:hAnsi="Arial"/>
                <w:sz w:val="20"/>
              </w:rPr>
              <w:t>2</w:t>
            </w:r>
            <w:r>
              <w:rPr>
                <w:rFonts w:cs="Arial" w:ascii="Arial" w:hAnsi="Arial"/>
                <w:position w:val="2"/>
                <w:sz w:val="20"/>
              </w:rPr>
              <w:t>.</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xay, nghiền vật liệu chịu lửa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chịu tác động của tiếng ồn, bụi có hàm lượng SiO</w:t>
            </w:r>
            <w:r>
              <w:rPr>
                <w:rFonts w:cs="Arial" w:ascii="Arial" w:hAnsi="Arial"/>
                <w:sz w:val="20"/>
              </w:rPr>
              <w:t xml:space="preserve">2 </w:t>
            </w:r>
            <w:r>
              <w:rPr>
                <w:rFonts w:cs="Arial" w:ascii="Arial" w:hAnsi="Arial"/>
                <w:position w:val="2"/>
                <w:sz w:val="20"/>
              </w:rPr>
              <w:t>rất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Đốt, vận hành lò nung vật liệu chịu lửa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chịu tác động của nóng, bụi có hàm lượng SiO</w:t>
            </w:r>
            <w:r>
              <w:rPr>
                <w:rFonts w:cs="Arial" w:ascii="Arial" w:hAnsi="Arial"/>
                <w:sz w:val="20"/>
              </w:rPr>
              <w:t xml:space="preserve">2 </w:t>
            </w:r>
            <w:r>
              <w:rPr>
                <w:rFonts w:cs="Arial" w:ascii="Arial" w:hAnsi="Arial"/>
                <w:position w:val="2"/>
                <w:sz w:val="20"/>
              </w:rPr>
              <w:t>rất</w:t>
            </w:r>
            <w:r>
              <w:rPr>
                <w:rFonts w:cs="Arial" w:ascii="Arial" w:hAnsi="Arial"/>
                <w:sz w:val="20"/>
              </w:rPr>
              <w:t xml:space="preserve"> cao.</w:t>
            </w:r>
          </w:p>
        </w:tc>
      </w:tr>
    </w:tbl>
    <w:p>
      <w:pPr>
        <w:pStyle w:val="BodyText"/>
        <w:spacing w:before="120" w:after="0"/>
        <w:rPr>
          <w:rFonts w:ascii="Arial" w:hAnsi="Arial" w:cs="Arial"/>
        </w:rPr>
      </w:pPr>
      <w:r>
        <w:rPr>
          <w:rFonts w:cs="Arial" w:ascii="Arial" w:hAnsi="Arial"/>
        </w:rPr>
      </w:r>
    </w:p>
    <w:p>
      <w:pPr>
        <w:pStyle w:val="ListParagraph"/>
        <w:tabs>
          <w:tab w:val="clear" w:pos="720"/>
          <w:tab w:val="left" w:pos="6269" w:leader="none"/>
        </w:tabs>
        <w:spacing w:before="120" w:after="0"/>
        <w:ind w:hanging="0" w:start="0" w:end="0"/>
        <w:jc w:val="center"/>
        <w:rPr>
          <w:rFonts w:ascii="Arial" w:hAnsi="Arial" w:cs="Arial"/>
          <w:b/>
          <w:sz w:val="20"/>
        </w:rPr>
      </w:pPr>
      <w:r>
        <w:rPr>
          <w:rFonts w:cs="Arial" w:ascii="Arial" w:hAnsi="Arial"/>
          <w:b/>
          <w:sz w:val="20"/>
        </w:rPr>
        <w:t xml:space="preserve">XXII. </w:t>
      </w:r>
      <w:r>
        <w:rPr/>
        <w:t>SẢN XUẤT THUỐC LÁ</w:t>
      </w:r>
    </w:p>
    <w:tbl>
      <w:tblPr>
        <w:tblW w:w="5000" w:type="pct"/>
        <w:jc w:val="start"/>
        <w:tblInd w:w="-5" w:type="dxa"/>
        <w:tblLayout w:type="fixed"/>
        <w:tblCellMar>
          <w:top w:w="0" w:type="dxa"/>
          <w:start w:w="0" w:type="dxa"/>
          <w:bottom w:w="0" w:type="dxa"/>
          <w:end w:w="0" w:type="dxa"/>
        </w:tblCellMar>
      </w:tblPr>
      <w:tblGrid>
        <w:gridCol w:w="500"/>
        <w:gridCol w:w="6407"/>
        <w:gridCol w:w="6053"/>
      </w:tblGrid>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60"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bốc xếp thuốc lá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nặng nhọc, tư thế lao động gò bó, thường xuyên tiếp xúc với nicotin, bụi, nấm mốc.</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hương liệu (mentol).</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hẹp, tiếp xúc trực tiếp với mentol nồng độ cao và nicotin.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bốc xếp thủ công nguyên liệu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rất nặng nhọc, tư thế lao động gò bó, thường xuyên tiếp xúc với nicotine, bụi, nấm mốc gây bệnh.</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hóa chất và đánh giá chất lượng nguyên liệu và sản phẩm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loại hóa chất, nicotine, tar, khói thuốc qua đường hô hấp.</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lên men, lò sấy điếu.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chất nicotine, hơi và bụi thuốc lá, nấm gây bệnh. Chịu tác động của nhiệt độ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460"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chất lượng lá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nicotin, nấm, vi khuẩn gây bệnh, tư thế lao động gò bó.</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bảo quản lá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thiếu dưỡng khí, tiếp xúc nicotin nồng độ rất cao, tư thế lao động gò bó.</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hấp chân không, cắt cuộng, ngọn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nicotin, nấm mốc, tạp khuẩn gây bệnh.</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dây chuyền chế biến sợi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ồn, nicotin.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Hứng sợi, đóng kiện, vận chuyển phụ liệu, sợi thuốc lá trong xưởng.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tiếp xúc với nicotin, bụi thuốc lá.</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cuốn điếu, đóng bao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ồn bụi và nicotin.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tại phân xưởng sản xuất thuốc lá và xử lý thuốc lá phế liệu, phế thải.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bụi thuốc lá, nicotin nồng độ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rang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nóng, bụi thuốc lá và nicotin nồng độ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loại, chế biến lá thuốc; xử lý lá thuốc mốc.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tiếp xúc với các loại nấm mốc, tạp khuẩn và nicotin nồng độ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xé, sàng điếu thuốc lá hỏng.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tư thế lao động gò bó, chịu tác động của bụi thuốc, nicotin.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Sàng, rang, nghiền bụi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thuốc lá nồng độ rất cao và nicotin vượt tiêu chuẩn cho phép nhiều lần.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Trộn, cán thuốc lá tấm.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nicotin và bụi thuốc nồng độc rất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sạch, xé, sàng giấy cuốn thuốc lá phế liệu.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nicotin và bụi.</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in bao bì và phụ liệu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ồn, toluen.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thủ công hồ dán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bụi và các hóa chất: HCl, distrin, CO.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điều không thông gió.</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chịu tác động của ồn, bụi và nicotin.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Tước cuộng, làm ẩm lá thuốc bằng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tiếp xúc bụi,nấm mốc và nicotin nồng độ rất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khử bụi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kín,chịu tác động của tiếng ồn cao, bụi nicotin vượt tiêu chuẩn cho phép rất nhiều lần.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Cấp phát vật tư, nguyên liệu ở phân xưởng sản xuất sợi, đóng bao, cuốn điếu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chịu tác động của tiếng ồn, bụi, nicotine.</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trong các phân xưởng sản xuất sợi, đóng bao, cuốn điếu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làm việc gò bó; chịu tác động của tiếng ồn, bụi, nicotine.</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hương liệu sản xuất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loại hóa chất, nicotine, các chất gây kích thích niêm mạc, mắt, tai, mũi, họng.</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chất lượng thuốc lá điếu trên dây chuyền công nghệ.</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nicotine, nấm, tar, vi khuẩn gây bệnh; tư thế lao động gò bó.</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Bình hút chất lượng thuốc lá nguyên liệu và thuốc lá điếu.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nếm cảm quan chất lượng thuốc lá. Thường xuyên tiếp xúc với các loại hóa chất, nicotin, tar (nhựa thuốc lá) và khói thuốc qua đường hô hấp.</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Nuôi cấy mô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loại hóa chất tẩy rửa, hóa chất khử trùng mẫu và dụng cụ, các chất kích thích tăng trưởng và gây đột biến; tiếp xúc đèn cồn trong điều kiện nhiệt độ cao.</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dây chuyền chế biến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kém thoải mái, chịu tác động của tiếng ồn, bụi, nấm mốc, nicotin.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Cơ khí, điện sửa chữa bảo trì thiết bị trong dây chuyền chế biến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làm việc gò bó. Chịu tác động của tiếng ồn, bụi, dầu mỡ công nghiệp, nicotin.</w:t>
            </w:r>
          </w:p>
        </w:tc>
      </w:tr>
      <w:tr>
        <w:trPr/>
        <w:tc>
          <w:tcPr>
            <w:tcW w:w="500"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07"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hơi trong dây chuyền chế biến thuốc lá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nặng nhọc, chịu tác động của tiếng ồn, bụi, nicotin.</w:t>
            </w:r>
          </w:p>
        </w:tc>
      </w:tr>
    </w:tbl>
    <w:p>
      <w:pPr>
        <w:pStyle w:val="BodyText"/>
        <w:spacing w:before="120" w:after="0"/>
        <w:rPr>
          <w:rFonts w:ascii="Arial" w:hAnsi="Arial" w:cs="Arial"/>
        </w:rPr>
      </w:pPr>
      <w:r>
        <w:rPr>
          <w:rFonts w:cs="Arial" w:ascii="Arial" w:hAnsi="Arial"/>
        </w:rPr>
      </w:r>
    </w:p>
    <w:p>
      <w:pPr>
        <w:pStyle w:val="Heading2"/>
        <w:tabs>
          <w:tab w:val="clear" w:pos="720"/>
          <w:tab w:val="left" w:pos="6679" w:leader="none"/>
        </w:tabs>
        <w:spacing w:before="120" w:after="0"/>
        <w:ind w:hanging="0" w:start="0" w:end="0"/>
        <w:jc w:val="center"/>
        <w:rPr>
          <w:rFonts w:ascii="Arial" w:hAnsi="Arial" w:cs="Arial"/>
          <w:b/>
          <w:sz w:val="20"/>
        </w:rPr>
      </w:pPr>
      <w:r>
        <w:rPr>
          <w:rFonts w:cs="Arial" w:ascii="Arial" w:hAnsi="Arial"/>
          <w:b/>
          <w:sz w:val="20"/>
        </w:rPr>
        <w:t xml:space="preserve">XXIII. </w:t>
      </w:r>
      <w:r>
        <w:rPr/>
        <w:t>ĐỊA CHÍNH</w:t>
      </w:r>
    </w:p>
    <w:tbl>
      <w:tblPr>
        <w:tblW w:w="5000" w:type="pct"/>
        <w:jc w:val="start"/>
        <w:tblInd w:w="-5" w:type="dxa"/>
        <w:tblLayout w:type="fixed"/>
        <w:tblCellMar>
          <w:top w:w="0" w:type="dxa"/>
          <w:start w:w="0" w:type="dxa"/>
          <w:bottom w:w="0" w:type="dxa"/>
          <w:end w:w="0" w:type="dxa"/>
        </w:tblCellMar>
      </w:tblPr>
      <w:tblGrid>
        <w:gridCol w:w="495"/>
        <w:gridCol w:w="6407"/>
        <w:gridCol w:w="6058"/>
      </w:tblGrid>
      <w:tr>
        <w:trPr/>
        <w:tc>
          <w:tcPr>
            <w:tcW w:w="49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b/>
                <w:sz w:val="20"/>
                <w:szCs w:val="20"/>
              </w:rPr>
            </w:pPr>
            <w:r>
              <w:rPr>
                <w:rFonts w:cs="Arial" w:ascii="Arial" w:hAnsi="Arial"/>
                <w:b/>
                <w:sz w:val="20"/>
                <w:szCs w:val="20"/>
              </w:rPr>
              <w:t>TT</w:t>
            </w:r>
          </w:p>
        </w:tc>
        <w:tc>
          <w:tcPr>
            <w:tcW w:w="6407"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b/>
                <w:sz w:val="20"/>
                <w:szCs w:val="20"/>
              </w:rPr>
            </w:pPr>
            <w:r>
              <w:rPr>
                <w:rFonts w:cs="Arial" w:ascii="Arial" w:hAnsi="Arial"/>
                <w:b/>
                <w:sz w:val="20"/>
                <w:szCs w:val="20"/>
              </w:rPr>
              <w:t>Tên nghề hoặc công việc</w:t>
            </w:r>
          </w:p>
        </w:tc>
        <w:tc>
          <w:tcPr>
            <w:tcW w:w="605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b/>
                <w:sz w:val="20"/>
                <w:szCs w:val="20"/>
              </w:rPr>
            </w:pPr>
            <w:r>
              <w:rPr>
                <w:rFonts w:cs="Arial" w:ascii="Arial" w:hAnsi="Arial"/>
                <w:b/>
                <w:sz w:val="20"/>
                <w:szCs w:val="20"/>
              </w:rPr>
              <w:t>Đặc điểm điều kiện lao động của nghề, công việc</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b/>
                <w:sz w:val="20"/>
                <w:szCs w:val="20"/>
              </w:rPr>
            </w:pPr>
            <w:r>
              <w:rPr>
                <w:rFonts w:cs="Arial" w:ascii="Arial" w:hAnsi="Arial"/>
                <w:b/>
                <w:sz w:val="20"/>
                <w:szCs w:val="20"/>
              </w:rPr>
              <w:t>Điều kiện lao động loại VI</w:t>
            </w:r>
          </w:p>
        </w:tc>
      </w:tr>
      <w:tr>
        <w:trPr/>
        <w:tc>
          <w:tcPr>
            <w:tcW w:w="49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w:t>
            </w:r>
          </w:p>
        </w:tc>
        <w:tc>
          <w:tcPr>
            <w:tcW w:w="6407"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Đo đạc địa hình đáy bi</w:t>
            </w:r>
            <w:r>
              <w:rPr>
                <w:rFonts w:cs="Arial" w:ascii="Arial" w:hAnsi="Arial"/>
                <w:sz w:val="20"/>
                <w:szCs w:val="20"/>
                <w:lang w:val="en-US"/>
              </w:rPr>
              <w:t>ể</w:t>
            </w:r>
            <w:r>
              <w:rPr>
                <w:rFonts w:cs="Arial" w:ascii="Arial" w:hAnsi="Arial"/>
                <w:sz w:val="20"/>
                <w:szCs w:val="20"/>
              </w:rPr>
              <w:t>n</w:t>
            </w:r>
          </w:p>
        </w:tc>
        <w:tc>
          <w:tcPr>
            <w:tcW w:w="605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đặc biệt nặng nhọc, nguy hiểm. Thường xuyên làm việc trên bi</w:t>
            </w:r>
            <w:r>
              <w:rPr>
                <w:rFonts w:cs="Arial" w:ascii="Arial" w:hAnsi="Arial"/>
                <w:sz w:val="20"/>
                <w:szCs w:val="20"/>
                <w:lang w:val="en-US"/>
              </w:rPr>
              <w:t>ể</w:t>
            </w:r>
            <w:r>
              <w:rPr>
                <w:rFonts w:cs="Arial" w:ascii="Arial" w:hAnsi="Arial"/>
                <w:sz w:val="20"/>
                <w:szCs w:val="20"/>
              </w:rPr>
              <w:t>n, chịu áp lực của sóng bi</w:t>
            </w:r>
            <w:r>
              <w:rPr>
                <w:rFonts w:cs="Arial" w:ascii="Arial" w:hAnsi="Arial"/>
                <w:sz w:val="20"/>
                <w:szCs w:val="20"/>
                <w:lang w:val="en-US"/>
              </w:rPr>
              <w:t>ể</w:t>
            </w:r>
            <w:r>
              <w:rPr>
                <w:rFonts w:cs="Arial" w:ascii="Arial" w:hAnsi="Arial"/>
                <w:sz w:val="20"/>
                <w:szCs w:val="20"/>
              </w:rPr>
              <w:t>n, ti</w:t>
            </w:r>
            <w:r>
              <w:rPr>
                <w:rFonts w:cs="Arial" w:ascii="Arial" w:hAnsi="Arial"/>
                <w:sz w:val="20"/>
                <w:szCs w:val="20"/>
                <w:lang w:val="en-US"/>
              </w:rPr>
              <w:t>ế</w:t>
            </w:r>
            <w:r>
              <w:rPr>
                <w:rFonts w:cs="Arial" w:ascii="Arial" w:hAnsi="Arial"/>
                <w:sz w:val="20"/>
                <w:szCs w:val="20"/>
              </w:rPr>
              <w:t>ng ồn cao và rung mạnh.</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b/>
                <w:sz w:val="20"/>
                <w:szCs w:val="20"/>
              </w:rPr>
            </w:pPr>
            <w:r>
              <w:rPr>
                <w:rFonts w:cs="Arial" w:ascii="Arial" w:hAnsi="Arial"/>
                <w:b/>
                <w:sz w:val="20"/>
                <w:szCs w:val="20"/>
              </w:rPr>
              <w:t>Điều kiện lao động loại V</w:t>
            </w:r>
          </w:p>
        </w:tc>
      </w:tr>
      <w:tr>
        <w:trPr/>
        <w:tc>
          <w:tcPr>
            <w:tcW w:w="49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w:t>
            </w:r>
          </w:p>
        </w:tc>
        <w:tc>
          <w:tcPr>
            <w:tcW w:w="6407"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Trắc địa cơ bản ở vùng núi cao, rừng sâu, biên giới, hải đảo.</w:t>
            </w:r>
          </w:p>
        </w:tc>
        <w:tc>
          <w:tcPr>
            <w:tcW w:w="605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rất nặng nhọc, nguy hiểm, thường xuyên đo đạc, khảo sát vùng núi cao và hải đảo.</w:t>
            </w:r>
          </w:p>
        </w:tc>
      </w:tr>
      <w:tr>
        <w:trPr/>
        <w:tc>
          <w:tcPr>
            <w:tcW w:w="49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2</w:t>
            </w:r>
          </w:p>
        </w:tc>
        <w:tc>
          <w:tcPr>
            <w:tcW w:w="6407"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Khảo sát, đo đạc bản đồ biên giới và hải đảo.</w:t>
            </w:r>
          </w:p>
        </w:tc>
        <w:tc>
          <w:tcPr>
            <w:tcW w:w="605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rất nặng nhọc, nguy hiểm, thường xuyên đo đạc, khảo sát vùng núi cao và hải đảo.</w:t>
            </w:r>
          </w:p>
        </w:tc>
      </w:tr>
      <w:tr>
        <w:trPr/>
        <w:tc>
          <w:tcPr>
            <w:tcW w:w="12960" w:type="dxa"/>
            <w:gridSpan w:val="3"/>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b/>
                <w:sz w:val="20"/>
                <w:szCs w:val="20"/>
              </w:rPr>
            </w:pPr>
            <w:r>
              <w:rPr>
                <w:rFonts w:cs="Arial" w:ascii="Arial" w:hAnsi="Arial"/>
                <w:b/>
                <w:sz w:val="20"/>
                <w:szCs w:val="20"/>
              </w:rPr>
              <w:t>Điều kiện lao động loại IV</w:t>
            </w:r>
          </w:p>
        </w:tc>
      </w:tr>
      <w:tr>
        <w:trPr/>
        <w:tc>
          <w:tcPr>
            <w:tcW w:w="49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w:t>
            </w:r>
          </w:p>
        </w:tc>
        <w:tc>
          <w:tcPr>
            <w:tcW w:w="6407"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Trắc địa cơ bản ở vùng trung du và đồng b</w:t>
            </w:r>
            <w:r>
              <w:rPr>
                <w:rFonts w:cs="Arial" w:ascii="Arial" w:hAnsi="Arial"/>
                <w:sz w:val="20"/>
                <w:szCs w:val="20"/>
                <w:lang w:val="en-US"/>
              </w:rPr>
              <w:t>ằ</w:t>
            </w:r>
            <w:r>
              <w:rPr>
                <w:rFonts w:cs="Arial" w:ascii="Arial" w:hAnsi="Arial"/>
                <w:sz w:val="20"/>
                <w:szCs w:val="20"/>
              </w:rPr>
              <w:t>ng.</w:t>
            </w:r>
          </w:p>
        </w:tc>
        <w:tc>
          <w:tcPr>
            <w:tcW w:w="605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thường xuyên lưu động ngoài trời.</w:t>
            </w:r>
          </w:p>
        </w:tc>
      </w:tr>
      <w:tr>
        <w:trPr/>
        <w:tc>
          <w:tcPr>
            <w:tcW w:w="49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2</w:t>
            </w:r>
          </w:p>
        </w:tc>
        <w:tc>
          <w:tcPr>
            <w:tcW w:w="6407"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Trắc địa địa hình.</w:t>
            </w:r>
          </w:p>
        </w:tc>
        <w:tc>
          <w:tcPr>
            <w:tcW w:w="605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tư th</w:t>
            </w:r>
            <w:r>
              <w:rPr>
                <w:rFonts w:cs="Arial" w:ascii="Arial" w:hAnsi="Arial"/>
                <w:sz w:val="20"/>
                <w:szCs w:val="20"/>
                <w:lang w:val="en-US"/>
              </w:rPr>
              <w:t>ế</w:t>
            </w:r>
            <w:r>
              <w:rPr>
                <w:rFonts w:cs="Arial" w:ascii="Arial" w:hAnsi="Arial"/>
                <w:sz w:val="20"/>
                <w:szCs w:val="20"/>
              </w:rPr>
              <w:t xml:space="preserve"> lao động gò bó, thường xuyên lưu động ngoài trời</w:t>
            </w:r>
          </w:p>
        </w:tc>
      </w:tr>
      <w:tr>
        <w:trPr/>
        <w:tc>
          <w:tcPr>
            <w:tcW w:w="49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3</w:t>
            </w:r>
          </w:p>
        </w:tc>
        <w:tc>
          <w:tcPr>
            <w:tcW w:w="6407"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Đo đạc địa chính.</w:t>
            </w:r>
          </w:p>
        </w:tc>
        <w:tc>
          <w:tcPr>
            <w:tcW w:w="6058"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lang w:val="en-US"/>
              </w:rPr>
            </w:pPr>
            <w:r>
              <w:rPr>
                <w:rFonts w:cs="Arial" w:ascii="Arial" w:hAnsi="Arial"/>
                <w:sz w:val="20"/>
                <w:szCs w:val="20"/>
              </w:rPr>
              <w:t>Công việc nặng nhọc, làm việc ngoài trời, lưu động phân tán ở mọi mi</w:t>
            </w:r>
            <w:r>
              <w:rPr>
                <w:rFonts w:cs="Arial" w:ascii="Arial" w:hAnsi="Arial"/>
                <w:sz w:val="20"/>
                <w:szCs w:val="20"/>
                <w:lang w:val="en-US"/>
              </w:rPr>
              <w:t>ề</w:t>
            </w:r>
            <w:r>
              <w:rPr>
                <w:rFonts w:cs="Arial" w:ascii="Arial" w:hAnsi="Arial"/>
                <w:sz w:val="20"/>
                <w:szCs w:val="20"/>
              </w:rPr>
              <w:t>n đất nước.</w:t>
            </w:r>
          </w:p>
        </w:tc>
      </w:tr>
    </w:tbl>
    <w:p>
      <w:pPr>
        <w:pStyle w:val="BodyText"/>
        <w:tabs>
          <w:tab w:val="clear" w:pos="720"/>
          <w:tab w:val="left" w:pos="741" w:leader="none"/>
          <w:tab w:val="left" w:pos="7497" w:leader="none"/>
        </w:tabs>
        <w:spacing w:before="120" w:after="0"/>
        <w:rPr>
          <w:rFonts w:ascii="Arial" w:hAnsi="Arial" w:cs="Arial"/>
          <w:lang w:val="en-US"/>
        </w:rPr>
      </w:pPr>
      <w:r>
        <w:rPr>
          <w:rFonts w:cs="Arial" w:ascii="Arial" w:hAnsi="Arial"/>
          <w:lang w:val="en-US"/>
        </w:rPr>
      </w:r>
    </w:p>
    <w:p>
      <w:pPr>
        <w:pStyle w:val="ListParagraph"/>
        <w:tabs>
          <w:tab w:val="clear" w:pos="720"/>
          <w:tab w:val="left" w:pos="6452" w:leader="none"/>
        </w:tabs>
        <w:spacing w:before="120" w:after="0"/>
        <w:ind w:hanging="0" w:start="0" w:end="0"/>
        <w:jc w:val="center"/>
        <w:rPr>
          <w:rFonts w:ascii="Arial" w:hAnsi="Arial" w:cs="Arial"/>
          <w:b/>
          <w:sz w:val="20"/>
        </w:rPr>
      </w:pPr>
      <w:r>
        <w:rPr>
          <w:rFonts w:cs="Arial" w:ascii="Arial" w:hAnsi="Arial"/>
          <w:b/>
          <w:sz w:val="20"/>
        </w:rPr>
        <w:t xml:space="preserve">XXIV. </w:t>
      </w:r>
      <w:r>
        <w:rPr/>
        <w:t>KHÍ TƯỢNG THỦY VĂN</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các yếu tố khí tượng hải văn ở quần đảo Trường Sa và Khu vực DK 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ngày đêm liên tục, nguy hiểm, chịu tác động của sóng, gió.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các yếu tố khí tượng hải văn ở các đảo còn lại.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ngày đêm liên tục, nguy hiểm.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Lựa chọn, phân loại, bảo quản, tu sửa, phục chế tài liệu ở kho lưu trữ trung tâm tư liệu khí tượng thủy văn.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khí CO, formôn.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khí tượng thủy văn ở miền núi và hải đảo.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lưu động ở các tỉnh miền núi và hải đảo.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Hướng dẫn và kiểm tra kỹ thuật quan trắc, đo đạc khí tượng thủy văn tại các trạm, các điểm đo ở miền núi, hải đảo.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đi lưu động đến các trạm trong rừng, ngoài đảo.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lưu lượng nước và các yếu tố thủy văn ở các trạm thủy văn miền núi.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các yếu tố khí tượng cao không trong buồng radar: Meteosit 2, tổ hợp AKB, radar thời tiết.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thiếu ánh sáng, chịu tác động thường xuyên của tia X, sóng siêu cao tần và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Hoá nghiệm phân tích đất, nước, không khí và vi sinh.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w:t>
            </w:r>
          </w:p>
        </w:tc>
      </w:tr>
    </w:tbl>
    <w:p>
      <w:pPr>
        <w:pStyle w:val="BodyText"/>
        <w:spacing w:before="120" w:after="0"/>
        <w:rPr>
          <w:rFonts w:ascii="Arial" w:hAnsi="Arial" w:cs="Arial"/>
        </w:rPr>
      </w:pPr>
      <w:r>
        <w:rPr>
          <w:rFonts w:cs="Arial" w:ascii="Arial" w:hAnsi="Arial"/>
        </w:rPr>
      </w:r>
    </w:p>
    <w:p>
      <w:pPr>
        <w:pStyle w:val="ListParagraph"/>
        <w:tabs>
          <w:tab w:val="clear" w:pos="720"/>
          <w:tab w:val="left" w:pos="6120" w:leader="none"/>
        </w:tabs>
        <w:spacing w:before="120" w:after="0"/>
        <w:ind w:hanging="0" w:start="0" w:end="0"/>
        <w:jc w:val="center"/>
        <w:rPr>
          <w:rFonts w:ascii="Arial" w:hAnsi="Arial" w:cs="Arial"/>
          <w:b/>
          <w:sz w:val="20"/>
        </w:rPr>
      </w:pPr>
      <w:r>
        <w:rPr>
          <w:rFonts w:cs="Arial" w:ascii="Arial" w:hAnsi="Arial"/>
          <w:b/>
          <w:sz w:val="20"/>
        </w:rPr>
        <w:t>XXV. KHOA HỌC CÔNG NGHỆ</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Lặn sưu tầm mẫu vật biển và nghiên cứu hệ sinh thái ngầm.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làm việc trong điều kiện sóng lớn,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Đo liều phóng xạ, kiểm xa môi trường; vận hành, bảo dưỡng máy phát Notro NA-3C máy gia tốc Microtron M-17</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các nguồn phóng xạ liều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và bảo dưỡng lò phản ứng hạt nhân (lò năng lượng, lò nghiên cứu).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nguồn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Thực hiện công việc bảo đảm an toàn tại lò phản ứng hạt nhân.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nguồn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chế tạo, đo đạc, phân tích mẫu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nguồn phóng xạ liều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và sử dụng các nguồn phóng xạ trong các phòng thí nghiệm.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nguồn phóng xạ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bảo quản các nguồn mẫu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nguồn phóng xạ liều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công nghệ chế tạo các vật liệu vô cơ và các chất xúc tác.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các hóa chất độc hại: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HNO</w:t>
            </w:r>
            <w:r>
              <w:rPr>
                <w:rFonts w:cs="Arial" w:ascii="Arial" w:hAnsi="Arial"/>
                <w:sz w:val="20"/>
              </w:rPr>
              <w:t>3</w:t>
            </w:r>
            <w:r>
              <w:rPr>
                <w:rFonts w:cs="Arial" w:ascii="Arial" w:hAnsi="Arial"/>
                <w:position w:val="2"/>
                <w:sz w:val="20"/>
              </w:rPr>
              <w:t>, xilen...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thành phần hoá học và xác định cấu trúc mẫu xạ hiếm.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Chịu ảnh hưởng của các chất phóng xạ và các hóa chất độc như:Hg, </w:t>
            </w:r>
            <w:r>
              <w:rPr>
                <w:rFonts w:cs="Arial" w:ascii="Arial" w:hAnsi="Arial"/>
                <w:position w:val="2"/>
                <w:sz w:val="20"/>
              </w:rPr>
              <w:t>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HF, benzen...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Tổng hợp và phân tích các chất hữu cơ.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hóa chất và dung môi hữu cơ nồng độ cao như: benzene, toluene, clo, methanol…</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và làm tiêu bản thực vật.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hóa chất, dung môi hữu cơ độc hại như: HgCl, alocol, asen, foomaldehyt.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Sinh học phân tử và công nghệ gen.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hóa chất độc hại như: KCl, clorofooc,tretrodoxin và các chất gây đột biến gen.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nghệ vi sinh vật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các hóa chất độc hại: HgCl</w:t>
            </w:r>
            <w:r>
              <w:rPr>
                <w:rFonts w:cs="Arial" w:ascii="Arial" w:hAnsi="Arial"/>
                <w:sz w:val="20"/>
              </w:rPr>
              <w:t>2</w:t>
            </w:r>
            <w:r>
              <w:rPr>
                <w:rFonts w:cs="Arial" w:ascii="Arial" w:hAnsi="Arial"/>
                <w:position w:val="2"/>
                <w:sz w:val="20"/>
              </w:rPr>
              <w:t xml:space="preserve">, clorofooc, axeton..., các chất </w:t>
            </w:r>
            <w:r>
              <w:rPr>
                <w:rFonts w:cs="Arial" w:ascii="Arial" w:hAnsi="Arial"/>
                <w:sz w:val="20"/>
              </w:rPr>
              <w:t>gây đột biến gen và vi sinh vật gây bệnh.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nghệ tế bào động, thực vật.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hóa chất, dung môi hữu cơ độc hại: benzen, tuluen, clorofooc, axeton và các chất đồng vị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chế tạo, đo đạc, phân tích mẫu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nguồn phóng xạ liều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và sử dụng các nguồn phóng xạ trong các phòng thí nghiệm.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nguồn phóng xạ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nghiệm vật lý hạt nhân; thử nghiệm hóa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nguồn phóng xạ, hóa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bức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nguồn phóng xạ, hóa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Thực nghiệm công nghệ tuyển, xử lý quặng phóng xạ và đất hiếm.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trực tiếp với các chất phóng xạ (U, Th, Ra, Rn…), bụi quặng phóng xạ, ồn và các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Thực nghiệm công nghệ chế tạo vật liệu hạt nhân, nhiên liệu hạt nhân.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trực tiếp với các chất phóng xạ (U, Th, Ra, Rn…) có cường độ cao, ồn, khí dễ cháy nổ, và các loại hóa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Thực nghiệm xử lý, lưu giữ, quản lý chất thải phóng xạ, nguồn phóng xạ đã qua sử dụng và nhiên liệu hạt nhân đã qua sử dụng.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trực tiếp với các chất phóng xạ (U, Th, Ra, Rn…), bụi quặng phóng xạ, ồn, khí dễ cháy nổ, và các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vận hành, bảo dưỡng thiết bị bức xạ, thực nghiệm vật lý hạt nhân; thực nghiệm hóa học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nguồn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sử dụng các kênh neutron của lò phản ứng hạt nhân.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Khu vực làm việc chật hẹp, làm việc liên tục trong môi trường phóng xạ hỗn hợp neutron và gamma.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đồng vị phóng xạ và điều chế dược chất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nguồn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mẫu bằng kỹ thuật hạt nhân, chuẩn liều và hoạt độ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trực tiếp với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mẫu quặng và nguyên tố phóng xạ bằng các phương pháp vật lý, hóa học.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trực tiếp với các chất phóng xạ (U, Th, Ra, Rn…), bụi quặng phóng xạ, ồn, khí dễ cháy nổ, và các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Tháo dỡ các cơ sở hạt nhân, thiết bị hạt nhân, quản lý công tác tẩy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trực tiếp với chất phóng xạ và các vật liệu nhiễm bẩn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Đo đạc, đánh giá an toàn bức xạ cho các cơ sở bức xạ, cơ sở hạt nhân, cơ sở khai thác chế biến quặng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bức xạ ion hóa.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kiểm định, sửa chữa bảo dưỡng các thiết bị bức xạ, nguồn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trực tiếp với bức xạ ion hóa.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Đóng gói, lưu giữ, vận chuyển các chất phóng xạ và dược chất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trực tiếp với các chất phóng xạ, bụi chứa phóng xạ và các rủi ro khi vận chuyển.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 dụng các nguồn hoặc thiết bị bức xạ có tỷ số hoạt độ phóng xạ lớn hơn hoặc bằng 10.</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nguồn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Thực hiện công việc đảm bảo an toàn bức xạ tại các cơ sở có dụng các nguồn hoặc thiết bị bức xạ có tỷ số hoạt độ phóng xạ lớn hơn hoặc bằng 10.</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nguồn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Tìm kiếm, định vị, ứng phó sự cố, tẩy xạ các nguồn phóng xạ ngoài môi trường.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làm việc chủ yếu trong môi trường phóng xạ ngoài trời.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 hồi nguồn phóng xạ, áp tải vận chuyển nguồn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trực tiếp với nguồn phóng xạ, vật liệu phóng xạ, vật liệu hạt nhân với liều bức xạ gây nguy hiểm.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Tháo dỡ các cơ sở hạt nhân, thiết bị hạt nhân, quản lý công tác tẩy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trực tiếp với chất phóng xạ và các vật liệu nhiễm bẩn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Đo đạc, đánh giá an toàn bức xạ cho các cơ sở bức xạ, cơ sở hạt nhân, cơ sở khai thác chế biến quặng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bức xạ ion hóa.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kiểm định, sửa chữa bảo dưỡng các thiết bị bức xạ, nguồn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trực tiếp với bức xạ ion hóa.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Thực nghiệm công nghệ tuyển, xử lý quặng phóng xạ và đất hiếm.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trực tiếp với các chất phóng xạ (U, Th, Ra, Rn…), bụi quặng phóng xạ, ồn và các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công nghệ chế tạo vật liệu tạo nguồn năng lượng và xử lý môi trường.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các hóa chất độc hại: bột chì,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SO</w:t>
            </w:r>
            <w:r>
              <w:rPr>
                <w:rFonts w:cs="Arial" w:ascii="Arial" w:hAnsi="Arial"/>
                <w:sz w:val="20"/>
              </w:rPr>
              <w:t>3</w:t>
            </w:r>
            <w:r>
              <w:rPr>
                <w:rFonts w:cs="Arial" w:ascii="Arial" w:hAnsi="Arial"/>
                <w:position w:val="2"/>
                <w:sz w:val="20"/>
              </w:rPr>
              <w: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Nghiên cứu công nghệ sản xuất vật liệu compozit, sơn, nhựa, cao su.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hóa chất, dung môi độc hại: phenol, butanol, toluen, và các axít.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Chiết tách các hợp chất có hoạt tính sinh học từ động, thực vật thử hoạt tính sinh học.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các hóa chất, dung môi hữu cơ độc hại: benzen, toluen, methanol.</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tuổi tuyệt đối của các mẫu quặng.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hóa chất, dung môi hữu cơ độc hại: HF, HCl, HNO</w:t>
            </w:r>
            <w:r>
              <w:rPr>
                <w:rFonts w:cs="Arial" w:ascii="Arial" w:hAnsi="Arial"/>
                <w:sz w:val="20"/>
              </w:rPr>
              <w:t>3</w:t>
            </w:r>
            <w:r>
              <w:rPr>
                <w:rFonts w:cs="Arial" w:ascii="Arial" w:hAnsi="Arial"/>
                <w:position w:val="2"/>
                <w:sz w:val="20"/>
              </w:rPr>
              <w:t>, benzen.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bức xạ điện từ trường trái đất dùng nguồn phóng xạ.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kiện làm việc ngoài trời, chịu ảnh hưởng của tia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và làm tiêu bản động vật (thuộc da, nhồi mẫu động vật...).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các hóa chất độc hại: foocmaldehyt, Cr</w:t>
            </w:r>
            <w:r>
              <w:rPr>
                <w:rFonts w:cs="Arial" w:ascii="Arial" w:hAnsi="Arial"/>
                <w:sz w:val="20"/>
              </w:rPr>
              <w:t>2</w:t>
            </w:r>
            <w:r>
              <w:rPr>
                <w:rFonts w:cs="Arial" w:ascii="Arial" w:hAnsi="Arial"/>
                <w:position w:val="2"/>
                <w:sz w:val="20"/>
              </w:rPr>
              <w:t>O</w:t>
            </w:r>
            <w:r>
              <w:rPr>
                <w:rFonts w:cs="Arial" w:ascii="Arial" w:hAnsi="Arial"/>
                <w:sz w:val="20"/>
              </w:rPr>
              <w:t xml:space="preserve">3 </w:t>
            </w:r>
            <w:r>
              <w:rPr>
                <w:rFonts w:cs="Arial" w:ascii="Arial" w:hAnsi="Arial"/>
                <w:position w:val="2"/>
                <w:sz w:val="20"/>
              </w:rPr>
              <w:t xml:space="preserve">và các hợp chất </w:t>
            </w:r>
            <w:r>
              <w:rPr>
                <w:rFonts w:cs="Arial" w:ascii="Arial" w:hAnsi="Arial"/>
                <w:sz w:val="20"/>
              </w:rPr>
              <w:t>chứa asen.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Sinh hóa và công nghệ enzim.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Tiếp xúc với các hóa chất và dung môi hữu cơ độc hại: HgCl</w:t>
            </w:r>
            <w:r>
              <w:rPr>
                <w:rFonts w:cs="Arial" w:ascii="Arial" w:hAnsi="Arial"/>
                <w:sz w:val="20"/>
              </w:rPr>
              <w:t>2</w:t>
            </w:r>
            <w:r>
              <w:rPr>
                <w:rFonts w:cs="Arial" w:ascii="Arial" w:hAnsi="Arial"/>
                <w:position w:val="2"/>
                <w:sz w:val="20"/>
              </w:rPr>
              <w:t>, clorofooc, toluen và CO</w:t>
            </w:r>
            <w:r>
              <w:rPr>
                <w:rFonts w:cs="Arial" w:ascii="Arial" w:hAnsi="Arial"/>
                <w:sz w:val="20"/>
              </w:rPr>
              <w:t xml:space="preserve">2 </w:t>
            </w:r>
            <w:r>
              <w:rPr>
                <w:rFonts w:cs="Arial" w:ascii="Arial" w:hAnsi="Arial"/>
                <w:position w:val="2"/>
                <w:sz w:val="20"/>
              </w:rPr>
              <w:t>vượt tiêu chuẩn cho phép</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tiêu bản hiển vi động vật không xương sống, côn trùng, ký sinh trùng.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các hóa chất, các loại alcol, các axít vô cơ, hữu cơ, phenol vượt tiêu chuẩn cho phép.</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nghiệm rung, sức bền va đập của vật liệu xây dựng và công trình xây dựng, giao thông.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bụi có hàm lượng SiO</w:t>
            </w:r>
            <w:r>
              <w:rPr>
                <w:rFonts w:cs="Arial" w:ascii="Arial" w:hAnsi="Arial"/>
                <w:sz w:val="20"/>
              </w:rPr>
              <w:t xml:space="preserve">2 </w:t>
            </w:r>
            <w:r>
              <w:rPr>
                <w:rFonts w:cs="Arial" w:ascii="Arial" w:hAnsi="Arial"/>
                <w:position w:val="2"/>
                <w:sz w:val="20"/>
              </w:rPr>
              <w:t xml:space="preserve">rất cao, tiếng ồn, rung, </w:t>
            </w:r>
            <w:r>
              <w:rPr>
                <w:rFonts w:cs="Arial" w:ascii="Arial" w:hAnsi="Arial"/>
                <w:sz w:val="20"/>
              </w:rPr>
              <w:t>chấn động mạnh và liên tục.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nghiệm cấp bảo vệ chống xâm nhập bụi của các thiết bị điện.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điện từ trường, bụi khí và tiếng ồn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định, hiệu chuẩn các bộ chuyển đổi nhiệt độ, dụng cụ đo áp suất tại các bồn bể, xi téc chứa xăng dầu và trên xà lan.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tư thế lao động gò bó; thường xuyên tiếp xúc với xăng dầu, dễ cháy nổ.</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nghiệm sức bền, lão hoá, độ cháy của vật liệu điện.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kín; tiếp xúc thường xuyên với nhiệt độ cao, bụi cháy, hơi khí độc của nhựa và dung môi bị cháy.</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nghiệm phóng điện bề mặt.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độc hại, tiếp xúc với điện áp cao và bụi khí do nhựa, cao su, dung môi bị cháy.</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Lấy mẫu hóa chất, dung môi, xăng dầu để kiểm tra, thử nghiệm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thường xuyên tiếp xúc với hóa chất độc; có thể nguy hiểm khi lấy mẫu tại hiện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Lấy mẫu phân bón, thuốc bảo vệ thực vật để kiểm tra, thử nghiệm.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thuốc trừ sâu,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nghiệm hoá môi trường, hoá thực phẩm, hàng tiêu dùng.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Tiếp xúc với bụi, hóa chất và dung môi hữu cơ độc hại, nồng độ cao như: </w:t>
            </w:r>
            <w:r>
              <w:rPr>
                <w:rFonts w:cs="Arial" w:ascii="Arial" w:hAnsi="Arial"/>
                <w:position w:val="2"/>
                <w:sz w:val="20"/>
              </w:rPr>
              <w:t>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HNO</w:t>
            </w:r>
            <w:r>
              <w:rPr>
                <w:rFonts w:cs="Arial" w:ascii="Arial" w:hAnsi="Arial"/>
                <w:sz w:val="20"/>
              </w:rPr>
              <w:t>3</w:t>
            </w:r>
            <w:r>
              <w:rPr>
                <w:rFonts w:cs="Arial" w:ascii="Arial" w:hAnsi="Arial"/>
                <w:position w:val="2"/>
                <w:sz w:val="20"/>
              </w:rPr>
              <w:t>, ASen, Axeton, Toluen, Benzen, Clo, Formaldhehyde...</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định hàng hóa xuất nhập khẩu ở các kho bãi, hầm chứa hàng.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lưu động, ngoài trời, chịu ảnh hưởng của bụi bẩn, nóng, lạnh.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công việc bức xạ trực tiếp, làm việc với các nguồn bức xạ khác có tỷ số hoạt độ phóng xạ nhỏ hơn 10.</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trực tiếp với nguồn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Thử nghiệm tương thích điện từ.</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trực tiếp với điện từ trường.</w:t>
            </w:r>
          </w:p>
        </w:tc>
      </w:tr>
    </w:tbl>
    <w:p>
      <w:pPr>
        <w:pStyle w:val="BodyText"/>
        <w:spacing w:before="120" w:after="0"/>
        <w:rPr>
          <w:rFonts w:ascii="Arial" w:hAnsi="Arial" w:cs="Arial"/>
        </w:rPr>
      </w:pPr>
      <w:r>
        <w:rPr>
          <w:rFonts w:cs="Arial" w:ascii="Arial" w:hAnsi="Arial"/>
        </w:rPr>
      </w:r>
    </w:p>
    <w:p>
      <w:pPr>
        <w:pStyle w:val="ListParagraph"/>
        <w:tabs>
          <w:tab w:val="clear" w:pos="720"/>
          <w:tab w:val="left" w:pos="6560" w:leader="none"/>
        </w:tabs>
        <w:spacing w:before="120" w:after="0"/>
        <w:ind w:hanging="0" w:start="0" w:end="0"/>
        <w:jc w:val="center"/>
        <w:rPr>
          <w:rFonts w:ascii="Arial" w:hAnsi="Arial" w:cs="Arial"/>
          <w:b/>
          <w:sz w:val="20"/>
        </w:rPr>
      </w:pPr>
      <w:r>
        <w:rPr>
          <w:rFonts w:cs="Arial" w:ascii="Arial" w:hAnsi="Arial"/>
          <w:b/>
          <w:sz w:val="20"/>
        </w:rPr>
        <w:t xml:space="preserve">XXVI. </w:t>
      </w:r>
      <w:r>
        <w:rPr/>
        <w:t>HÀNG KHÔNG</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tiếng ồn cao, rung, thay đổi nhiệt độ, áp suất.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bảo dưỡng, sửa chữa radar ở các đài, trạm, sân bay; trắc thủ radar.</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tiếng ồn, điện từ trường dải siêu cao tần.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viên hàng không.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thẳng thần kinh tâm lý, chịu tác động của tiếng ồn, rung, thay đổi nhiệt độ, áp suất.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Cơ giới, đặc thiết, vô tuyến radar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tiếng ồn cao và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soát không lưu: chỉ huy bay đường dài, tiếp cận, cất, hạ cánh tại sân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tiếng ồn, điện từ trường, căng thẳng thần kinh tâm lý, trách nhiệm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thông tin UHF tần số từ 300 đến 3000 MHZ</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tiếng ồn, điện từ trường dải cao tần.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radar.</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trời,chịu ảnh hưởng của điện từ trường siêu cao tần,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hàng, hành lý lên, xuống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ảnh hưởng của ồn, nóng,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Gò, hàn, tán vá, bọc cánh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tư thế làm việc gò bó, chịu ảnh hưởng của hơi khí độc, bụi,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vận tải chuyên dùng chở xăng, dầu máy bay từ 16,5 tấn trở lên.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ảnh hưởng nóng,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bảo dưỡng, sửa chữa anten hàng không cao từ 50 m trở lên.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nguy hiểm, làm việc ngoài trời, tư thế lao động gò bó, chịu ảnh hưởng điện từ trường, bụi và dung môi pha sơn.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sửa chữa, bảo dưỡng đường dây thông tin liên lạc hàng không.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nhọc,chịu tác động của điện từ trường, ồn và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Rửa lọc bằng phương pháp siêu âm.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sóng siêu âm, hơi dầu, nóng.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Xúc nạp ắc quy tại sân bay, trung tâm ACC, APP.</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nóng, ồn, hơi độc axít.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quản suất ăn ở kho lạnh.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làm việc trong phòng kín, chịu tác động của hơi lạnh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vệ đường băng, sân đỗ máy bay, đài, trạm radar.</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các loại xe đặc chủng, đôly tại sân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 điện từ trường, hơi xăng, dầu,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 gom, xếp, đặt thùng container ở sân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nóng, ồn cao, công việc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May, mộc công nghiệp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bụi,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máy nạp bình cứu hoả.</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Làm việc trong môi trường ồn, nóng, hơi khí độc CO</w:t>
            </w:r>
            <w:r>
              <w:rPr>
                <w:rFonts w:cs="Arial" w:ascii="Arial" w:hAnsi="Arial"/>
                <w:sz w:val="20"/>
              </w:rPr>
              <w:t>2</w:t>
            </w:r>
            <w:r>
              <w:rPr>
                <w:rFonts w:cs="Arial" w:ascii="Arial" w:hAnsi="Arial"/>
                <w:position w:val="2"/>
                <w:sz w:val="20"/>
              </w:rPr>
              <w: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Cứu hỏa sân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Ảnh hưởng tiếng ồn và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và bảo quản hóa chất.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ảnh hưởng của hóa chất độc, ồn,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Nhân viên giao, nhận hàng hoá ở kho hàng.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ảnh hưởng của tiếng ồn, nóng, hơi khí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Hướng dẫn máy bay vào sân đỗ.</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trong môi trường nóng, ồn,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hành, khai thác, hiệp đồng, thông báo bay tại sân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điện từ trường,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soi chiếu hành lý, kiểm tra an ninh.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phóng xạ,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lập trình máy vi tính.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bức xạ ion hoá,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máy, thiết bị đo lường kiểm chuẩn.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điện từ trường, nóng,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Theo dõi màn hình rada, thiết bị AMSS, AFTN.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sóng điện từ,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nhận, cấp phát, vận hành, tra nạp, hoá nghiệm xăng, dầu hàng không.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xăng, nóng,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vệ, sửa chữa và vệ sinh đường ống, kho, bể xăng, dầu.</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hơi bồn,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xăng, dầu hàng không.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với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Xây dựng, duy tu, bảo dưỡng nhà ga, đường băng, đường lăn, sân đỗ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làm việc ngoài trời, chịu ảnh hưởng của tiếng ồn,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ép nhựa phun thổi, in, cắt, dán polime, hút màng PVC, in lưới.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hóa chất độc, bụi, nóng,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chế biến thức ăn cho hành khách.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tiếp xúc với nóng.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thi công xây dựng nhà ga, sân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tiếng ồn,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Thợ cơ khí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ồn, công việc nặng nhọc,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Nhiệt luyện chi tiết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nặng nhọc, ảnh hưởng của nóng,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dưỡng cấu kiện sắt, thép ở sân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nhọc,làm việc ngoài trời trong môi trường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hàng hoá, hành lý ở các đội thương vụ, kho hàng hoá.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nóng,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tra nạp xăng, dầu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ảnh hưởng của tiếng ồn, điện từ trường hơi độc của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đưa, đón khách tại sân đỗ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nóng, ồn,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cân đong hóa chất.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đường băng, sân đậu máy bay, sân đỗ ôtô, đài, trạm radar.</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chịu tác động của ồn,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sát dịch vụ mặt đất, trên không tại sân đỗ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 lại nhiều, chịu ảnh hưởng của tiếng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Rửa bát đĩa, dụng cụ đựng suất 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nơi làm việc ẩm ướt.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điện, nước tại sân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ảnh hưởng của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bảo dưỡng, sửa chữa thiết bị trung tâm ACC, APP.</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tiếng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bảo dưỡng, sửa chữa anten hàng không cao dưới 50m.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tư thế lao động gò bó, công việc thủ công, nặng nhọc, chịu ảnh hưởng của bụi, dung môi pha sơn.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khí tượng hàng không.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tiếng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máy bay, phun thuốc phòng dịch, diệt côn trùng trên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ảnh hưởng của hóa chất độc,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máy bay; xử lý chất thải môi trường; giặt, bọc thảm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tiếp xúc với bụi bẩn, vi sinh vật gây bệnh.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thông tin VHF tần số từ 30 đến dưới 300 MHZ.</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tiếng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máy thu, phát.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điện từ trường,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vận hành các loại xe đặc chủng tại sân đỗ máy bay.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nóng, ồn và điện từ trường.</w:t>
            </w:r>
          </w:p>
        </w:tc>
      </w:tr>
    </w:tbl>
    <w:p>
      <w:pPr>
        <w:pStyle w:val="BodyText"/>
        <w:spacing w:before="120" w:after="0"/>
        <w:rPr>
          <w:rFonts w:ascii="Arial" w:hAnsi="Arial" w:cs="Arial"/>
        </w:rPr>
      </w:pPr>
      <w:r>
        <w:rPr>
          <w:rFonts w:cs="Arial" w:ascii="Arial" w:hAnsi="Arial"/>
        </w:rPr>
      </w:r>
    </w:p>
    <w:p>
      <w:pPr>
        <w:pStyle w:val="ListParagraph"/>
        <w:tabs>
          <w:tab w:val="clear" w:pos="720"/>
          <w:tab w:val="left" w:pos="6144" w:leader="none"/>
        </w:tabs>
        <w:spacing w:before="120" w:after="0"/>
        <w:ind w:hanging="0" w:start="0" w:end="0"/>
        <w:jc w:val="center"/>
        <w:rPr>
          <w:rFonts w:ascii="Arial" w:hAnsi="Arial" w:cs="Arial"/>
          <w:b/>
          <w:sz w:val="20"/>
        </w:rPr>
      </w:pPr>
      <w:r>
        <w:rPr>
          <w:rFonts w:cs="Arial" w:ascii="Arial" w:hAnsi="Arial"/>
          <w:b/>
          <w:sz w:val="20"/>
        </w:rPr>
        <w:t>XXVII. SẢN XUẤT, CHẾ BIẾN MUỐI ĂN</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muối ăn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ngoài trời, công việc thủ công, rất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vác, pha trộn và đóng gói muối iốt thủ công và bán thủ công.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thủ công, nặng nhọc, tư thế lao động gò bó, môi trường làm việc có độ ẩm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nhân sản xuất hóa chất (MgCO</w:t>
            </w:r>
            <w:r>
              <w:rPr>
                <w:rFonts w:cs="Arial" w:ascii="Arial" w:hAnsi="Arial"/>
                <w:sz w:val="20"/>
              </w:rPr>
              <w:t>3</w:t>
            </w:r>
            <w:r>
              <w:rPr>
                <w:rFonts w:cs="Arial" w:ascii="Arial" w:hAnsi="Arial"/>
                <w:position w:val="2"/>
                <w:sz w:val="20"/>
              </w:rPr>
              <w:t>, MgCl</w:t>
            </w:r>
            <w:r>
              <w:rPr>
                <w:rFonts w:cs="Arial" w:ascii="Arial" w:hAnsi="Arial"/>
                <w:sz w:val="20"/>
              </w:rPr>
              <w:t>2</w:t>
            </w:r>
            <w:r>
              <w:rPr>
                <w:rFonts w:cs="Arial" w:ascii="Arial" w:hAnsi="Arial"/>
                <w:position w:val="2"/>
                <w:sz w:val="20"/>
              </w:rPr>
              <w:t>, MgSO</w:t>
            </w:r>
            <w:r>
              <w:rPr>
                <w:rFonts w:cs="Arial" w:ascii="Arial" w:hAnsi="Arial"/>
                <w:sz w:val="20"/>
              </w:rPr>
              <w:t>4</w:t>
            </w:r>
            <w:r>
              <w:rPr>
                <w:rFonts w:cs="Arial" w:ascii="Arial" w:hAnsi="Arial"/>
                <w:position w:val="2"/>
                <w:sz w:val="20"/>
              </w:rPr>
              <w:t>) sau muối ăn.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thủ công, tiếp xúc với nóng, ẩm và các hóa chất: kiềm, Cl</w:t>
            </w:r>
            <w:r>
              <w:rPr>
                <w:rFonts w:cs="Arial" w:ascii="Arial" w:hAnsi="Arial"/>
                <w:sz w:val="20"/>
              </w:rPr>
              <w:t>2</w:t>
            </w:r>
            <w:r>
              <w:rPr>
                <w:rFonts w:cs="Arial" w:ascii="Arial" w:hAnsi="Arial"/>
                <w:position w:val="2"/>
                <w:sz w:val="20"/>
              </w:rPr>
              <w:t>, NaCO</w:t>
            </w:r>
            <w:r>
              <w:rPr>
                <w:rFonts w:cs="Arial" w:ascii="Arial" w:hAnsi="Arial"/>
                <w:sz w:val="20"/>
              </w:rPr>
              <w:t>3</w:t>
            </w:r>
            <w:r>
              <w:rPr>
                <w:rFonts w:cs="Arial" w:ascii="Arial" w:hAnsi="Arial"/>
                <w:position w:val="2"/>
                <w:sz w:val="20"/>
              </w:rPr>
              <w:t>.</w:t>
            </w:r>
          </w:p>
        </w:tc>
      </w:tr>
    </w:tbl>
    <w:p>
      <w:pPr>
        <w:pStyle w:val="ListParagraph"/>
        <w:tabs>
          <w:tab w:val="clear" w:pos="720"/>
          <w:tab w:val="left" w:pos="5623" w:leader="none"/>
        </w:tabs>
        <w:spacing w:before="120" w:after="0"/>
        <w:ind w:hanging="0" w:start="0" w:end="0"/>
        <w:rPr>
          <w:rFonts w:ascii="Arial" w:hAnsi="Arial" w:cs="Arial"/>
          <w:sz w:val="20"/>
          <w:lang w:val="en-US"/>
        </w:rPr>
      </w:pPr>
      <w:r>
        <w:rPr>
          <w:rFonts w:cs="Arial" w:ascii="Arial" w:hAnsi="Arial"/>
          <w:sz w:val="20"/>
          <w:lang w:val="en-US"/>
        </w:rPr>
      </w:r>
    </w:p>
    <w:p>
      <w:pPr>
        <w:pStyle w:val="ListParagraph"/>
        <w:tabs>
          <w:tab w:val="clear" w:pos="720"/>
          <w:tab w:val="left" w:pos="5623" w:leader="none"/>
        </w:tabs>
        <w:spacing w:before="120" w:after="0"/>
        <w:ind w:hanging="0" w:start="0" w:end="0"/>
        <w:jc w:val="center"/>
        <w:rPr>
          <w:rFonts w:ascii="Arial" w:hAnsi="Arial" w:cs="Arial"/>
          <w:b/>
          <w:sz w:val="20"/>
        </w:rPr>
      </w:pPr>
      <w:r>
        <w:rPr>
          <w:rFonts w:cs="Arial" w:ascii="Arial" w:hAnsi="Arial"/>
          <w:b/>
          <w:sz w:val="20"/>
        </w:rPr>
        <w:t>XXVIII. THỂ DỤC - THỂ THAO, VĂN HÓA THÔNG TIN</w:t>
      </w:r>
    </w:p>
    <w:tbl>
      <w:tblPr>
        <w:tblW w:w="5000" w:type="pct"/>
        <w:jc w:val="start"/>
        <w:tblInd w:w="-5" w:type="dxa"/>
        <w:tblLayout w:type="fixed"/>
        <w:tblCellMar>
          <w:top w:w="0" w:type="dxa"/>
          <w:start w:w="0" w:type="dxa"/>
          <w:bottom w:w="0" w:type="dxa"/>
          <w:end w:w="0" w:type="dxa"/>
        </w:tblCellMar>
      </w:tblPr>
      <w:tblGrid>
        <w:gridCol w:w="456"/>
        <w:gridCol w:w="6451"/>
        <w:gridCol w:w="6053"/>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Diễn viên xiếc uốn dẻo, đế trụ, nhào lộn và xiếc khác trên cao.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căng thẳng thần kinh tâm lý, chịu tác động của ồn và ánh sáng có cường độ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động viên quyền anh, võ vật, cử tạ, lặn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làm việc cao, tiêu hao năng lượng rất lớn, nguy hiểm và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động viên bóng đá, đua ô tô, mô tô, ca nô, máy bay, tàu lượn, nhảy dù, đua ngựa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cường độ làm việc cao, tiêu hao nặng lượng rất lớn, rất nguy hiểm và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động viên, huấn luyện viên mô tô nước.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dưới nước, cường độ làm việc cao, tiêu hao năng lượng rất lớn, nguy hiểm,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động viên, huấn luyện viên dù lượn.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cường độ làm việc cao, tiêu hao năng lượng rất lớn, công việc nguy hiểm,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động viên, huấn luyện viên leo núi thể thao.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nơi làm việc cheo leo, rất nguy hiểm, cường độ làm việc cao, tiêu hao năng lượng lớn,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khai quật khảo cổ.</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công việc rất nặng nhọc, tiếp xúc với các hóa chất và khí độc trong lăng mộ</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Múa ballet, múa cổ truyền và hát tuồng.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Rất nặng nhọc, căng thẳng thần kinh tâm lý, chịu tác động của ồn và ánh sáng có cường độ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Diễn viên rối nước.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Luôn phải ngâm mình trong nước bẩn (cả mùa đông và mùa hè), công việc nặng nhọc, thường xuyên phải tiếp xúc với nấm, vi sinh vật gây bệnh, tiếng ồn và khói thuốc pháo.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Dạy thú và biểu diễn xiếc thú.</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ồn và ánh sáng cường độ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Diễn viên xiếc.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ồn và ánh sáng cường độ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Nhạc hơi, nhạc trưởng.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Rất căng thẳng thần kinh tâm lý, chịu tác động của tiếng ồn, ánh sáng có cường độ mạnh.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thiết bị kỹ thuật trong nhà hầm bảo tàng.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hầm ngầm, thường xuyên chịu tác động của tiếng ồn cao,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Huấn luyện viên bóng đá, quyền anh, võ vật, lặn, đua ô tô, mô tô, máy bay, nhảy dù, đua ngựa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làm việc cao, tiêu hao nặng lượng lớn, nguy hiểm và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động viên bóng rổ, bóng ném, điền kinh, đua xe đạp, bơi lội, bơi nghệ thuật, bơi thuyền, bóng nước, nhảy cầu, lướt ván, thể dục dụng cụ</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làm việc cao, tiêu hao năng lượng lớn, nguy hiểm và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Huấn luyện viên ca nô.</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cường độ làm việc cao, tiêu hao năng lượng lớn, rất nguy hiểm,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Huấn luyện viên đua thuyền.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cường độ làm việc cao, tiêu hao năng lượng lớn, rất nguy hiểm,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Huấn luyện viên cử tạ.</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làm việc cao, tiêu hao năng lượng lớn, nguy hiểm,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Huấn luyện viên thể dục dụng cụ.</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làm việc cao, tiêu hao năng lượng lớn, rất nguy hiểm và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in opset, typo, máy xén, kẻ giấy.</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bụi, ồn và các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cơ, điện các máy công cụ, máy in, xén...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thường xuyên tiếp xúc với ồn, bụi, hóa chất độc và dầu mỡ.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Tráng mạ, phơi và sửa bản kẽm.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 và tia cực tím.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Chụp ảnh, truyền phim sang kẽm.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buồng kín, thiếu ánh sáng, chịu tác động của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Sắp chữ điện tử.</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buồng kín,chịu tác động của bức xạ ion hoá.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và bảo quản các loại hóa chất.</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loại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thiết bị sản xuất phim.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chịu tác động của ồn và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Dựng cảnh, khói lửa.</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theo đoàn làm phim, công việc nặng nhọc, tiếp xúc với hóa chất độc (thuốc súng...).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Dựng nhà bạt, rạp xiếc lưu dộng, nhà trưng bày triển lãm.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nguy hiểm, thường xuyên lưu động.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Chăm sóc, nuôi dưỡng thú.</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tiếp xúc các chất thải của động vật, nấm và vi sinh vật gây bệnh.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Nhạc công trong các dàn nhạc, đội nhạc.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thẳng thần kinh tâm lý, chịu tác động của tiếng ồn, ánh sáng cường độ mạnh.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con rối.</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 như: xăng, axeton, sơn ta.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kê, bảo quản, xử lý kỹ thuật các hiện vật, tài liệu, sách, báo, phim, ảnh trong kho lưu trữ của bảo tàng, thư viện và viện lưu trữ.</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kho kín, thiếu dưỡng khí,tiếp xúc với hóa chất, bụi nấm, mốc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Tu sửa, phục chế tài liệu, hiện vật của thư viện, viện lưu trữ và bảo tàng.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chịu tác động của hóa chất, bụi nấm, mốc.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Mộc chạm các công trình di tích lịch sử, tạc tượng và điêu khắc.</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công việc nặng nhọc,nguy hiểm,tư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Thông tin lưu động của các tỉnh (miền núi, hải đảo).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lưu động, đi lại nhiều ở vùng rừng, núi và hải đảo.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Tráng phim, rửa ảnh.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kin, thiếu ánh sáng, dưỡng khí, tiếp xúc với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Diễn viên chèo, cải lương, dân ca, kịch, điện ảnh và ca sĩ chuyên nghiệp.</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thẳng thần kinh tâm lý, chịu tác động của tiếng ồn, ánh sáng có cường độ mạnh và nóng.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Hướng dẫn khách thăm quan Bảo tàng Hồ Chí Minh.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Phải đi lại và nói nhiều,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động viên đá cầu, bóng bàn, bóng chuyền, cầu lông, quần vợt, cầu mây, bắn súng, bắn cung, nỏ, đấu kiếm, cờ vua, cờ tướng.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làm việc cao, rất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Huấn luyện viên bóng rổ, bóng ném, điền kinh, đua xe đạp, bóng nước, bơi, nhảy cầu, lướt ván, đá cầu, bóng chuyền, cầu mây, bắn súng</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cường độ làm việc cao, tiêu hao năng lượng lớn,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Giáo viên dạy thể dục, thể thao tại các khoa, trường chuyên thể dục, thể thao.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trời, cường độ làm việc cao, tiêu hao năng lượng lớn,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bảo dưỡng, sửa chữa biển quảng cáo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lưu động, ngoài trời; thường xuyên làm việc trên cao nguy hiểm, mang vác nặng.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Chiếu phim lưu động tại vùng nông thôn, rừng, núi, hải đảo.</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đi lưu động ở các vùng nông thôn và vùng núi, hẻo lánh; mang vác máy, thiết bị nặng, bụi bẩn.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Hướng dẫn khách thăm quan trong khu di tích Phủ Chủ tịch</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lao động cao, liên tục đi lại và thuyết minh trong ca làm việc;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động viên, huấn luyện viên vũ đạo giải trí.</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làm việc cao, tiêu hao năng lượng lớn,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Huấn luyện viên đấu kiếm.</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làm việc cao, tiêu hao năng lượng lớn, nguy hiểm,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451"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động viên, huấn luyện viên Pa-tanh (patin).</w:t>
            </w:r>
          </w:p>
        </w:tc>
        <w:tc>
          <w:tcPr>
            <w:tcW w:w="6053"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Cường độ làm việc cao, tiêu hao năng lượng lớn, nguy hiểm, căng thẳng thần kinh tâm lý.</w:t>
            </w:r>
          </w:p>
        </w:tc>
      </w:tr>
    </w:tbl>
    <w:p>
      <w:pPr>
        <w:pStyle w:val="BodyText"/>
        <w:spacing w:before="120" w:after="0"/>
        <w:rPr>
          <w:rFonts w:ascii="Arial" w:hAnsi="Arial" w:cs="Arial"/>
        </w:rPr>
      </w:pPr>
      <w:r>
        <w:rPr>
          <w:rFonts w:cs="Arial" w:ascii="Arial" w:hAnsi="Arial"/>
        </w:rPr>
      </w:r>
    </w:p>
    <w:p>
      <w:pPr>
        <w:pStyle w:val="ListParagraph"/>
        <w:tabs>
          <w:tab w:val="clear" w:pos="720"/>
          <w:tab w:val="left" w:pos="6309" w:leader="none"/>
        </w:tabs>
        <w:spacing w:before="120" w:after="0"/>
        <w:ind w:hanging="0" w:start="0" w:end="0"/>
        <w:jc w:val="center"/>
        <w:rPr>
          <w:rFonts w:ascii="Arial" w:hAnsi="Arial" w:cs="Arial"/>
          <w:b/>
          <w:sz w:val="20"/>
        </w:rPr>
      </w:pPr>
      <w:r>
        <w:rPr>
          <w:rFonts w:cs="Arial" w:ascii="Arial" w:hAnsi="Arial"/>
          <w:b/>
          <w:sz w:val="20"/>
        </w:rPr>
        <w:t>XXIX. THƯƠNG BINH VÀ XÃ HỘI</w:t>
      </w:r>
    </w:p>
    <w:tbl>
      <w:tblPr>
        <w:tblW w:w="5000" w:type="pct"/>
        <w:jc w:val="start"/>
        <w:tblInd w:w="-5" w:type="dxa"/>
        <w:tblLayout w:type="fixed"/>
        <w:tblCellMar>
          <w:top w:w="0" w:type="dxa"/>
          <w:start w:w="0" w:type="dxa"/>
          <w:bottom w:w="0" w:type="dxa"/>
          <w:end w:w="0" w:type="dxa"/>
        </w:tblCellMar>
      </w:tblPr>
      <w:tblGrid>
        <w:gridCol w:w="455"/>
        <w:gridCol w:w="6579"/>
        <w:gridCol w:w="5926"/>
      </w:tblGrid>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khám, điều trị, xét nghiệm, phục vụ bệnh nhân phong, lao, tâm thần, liệt, chấn thương cột sống, sọ não tại các cơ sở điều trị, điều dưỡng, phục hồi chức năng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thường xuyên tiếp xúc với phân, mủ, nước tiểu hôi thối.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Đổ, nặn nhựa tổng hợp lỏng làm các chi tiết để sản xuất chân, tay giả bằng phương pháp thủ công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thường xuyên tiếp xúc với các dung môi hữu cơ và các hóa chất độc khác.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khám, điều trị, xét nghiệm, phục vụ, chăm sóc, nuôi dưỡng, trợ giúp người bệnh HIV/AIDS, phong, lao, tâm thần; người khuyết tật đặc biệt nặng tại các cơ sở điều trị, điều dưỡng, phục hồi chúc năng, trợ giúp xã hội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nguy hiểm, thường xuyên tiếp xúc với vi rút, vi khuẩn gây bệnh, phân, mủ, nước tiểu, hôi thối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khám, điều trị, xét nghiệm, phục vụ, chăm sóc, nuôi dưỡng, trợ giúp cho người cao tuổi không tự phục vụ được, trẻ em dưới 4 tuổi tại các cơ sở điều trị, điều dưỡng, phục hồi chúc năng, trợ giúp xã hội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thường xuyên tiếp xúc với phân, mủ, nước tiểu, hôi thối. Tư thế làm việc gò bó, cúi gập thân mình nhiều lần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khám, điều trị, xét nghiệm, phục vụ, chăm sóc, nuôi dưỡng, trợ giúp người khuyết tật nặng tại các cơ sở điều trị, điều dưỡng, phục hồi chúc năng, trợ giúp xã hội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thường xuyên tiếp xúc với phân, mủ, nước tiểu, hôi thối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các cơ sở điều trị, điều dưỡng, phục hồi chức năng bệnh nhân phong, lao, tâm thần, liệt, chấn thương cột sống, sọ não</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trong môi trường lây nhiễm cao, rất căng thẳng thần kinh tâm lý.</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các dụng cụ chỉnh hình (chân, tay giả, giầy, nẹp, áo chỉnh hình...)</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ồn rất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Người làm công tác lưu trữ hồ sơ tại:</w:t>
            </w:r>
          </w:p>
          <w:p>
            <w:pPr>
              <w:pStyle w:val="TableParagraph"/>
              <w:tabs>
                <w:tab w:val="clear" w:pos="720"/>
                <w:tab w:val="left" w:pos="209" w:leader="none"/>
              </w:tabs>
              <w:spacing w:before="120" w:after="0"/>
              <w:ind w:start="0" w:end="0"/>
              <w:rPr>
                <w:rFonts w:ascii="Arial" w:hAnsi="Arial" w:cs="Arial"/>
                <w:sz w:val="20"/>
              </w:rPr>
            </w:pPr>
            <w:r>
              <w:rPr>
                <w:rFonts w:eastAsia="Calibri" w:cs="Arial" w:ascii="Arial" w:hAnsi="Arial"/>
                <w:sz w:val="20"/>
                <w:szCs w:val="20"/>
              </w:rPr>
              <w:t xml:space="preserve">- </w:t>
            </w:r>
            <w:r>
              <w:rPr>
                <w:rFonts w:cs="Arial" w:ascii="Arial" w:hAnsi="Arial"/>
                <w:sz w:val="20"/>
              </w:rPr>
              <w:t>Trung tâm lưu trữ thuộc Bảo hiểm xã hội Việt Nam;</w:t>
            </w:r>
          </w:p>
          <w:p>
            <w:pPr>
              <w:pStyle w:val="TableParagraph"/>
              <w:tabs>
                <w:tab w:val="clear" w:pos="720"/>
                <w:tab w:val="left" w:pos="209" w:leader="none"/>
              </w:tabs>
              <w:spacing w:before="120" w:after="0"/>
              <w:ind w:start="0" w:end="0"/>
              <w:rPr>
                <w:rFonts w:ascii="Arial" w:hAnsi="Arial" w:cs="Arial"/>
                <w:sz w:val="20"/>
              </w:rPr>
            </w:pPr>
            <w:r>
              <w:rPr>
                <w:rFonts w:eastAsia="Calibri" w:cs="Arial" w:ascii="Arial" w:hAnsi="Arial"/>
                <w:sz w:val="20"/>
                <w:szCs w:val="20"/>
              </w:rPr>
              <w:t xml:space="preserve">- </w:t>
            </w:r>
            <w:r>
              <w:rPr>
                <w:rFonts w:cs="Arial" w:ascii="Arial" w:hAnsi="Arial"/>
                <w:sz w:val="20"/>
              </w:rPr>
              <w:t>Kho lưu trữ của Bảo hiểm xã hội tỉnh, thành phố trực thuộc trung ương;</w:t>
            </w:r>
          </w:p>
          <w:p>
            <w:pPr>
              <w:pStyle w:val="TableParagraph"/>
              <w:tabs>
                <w:tab w:val="clear" w:pos="720"/>
                <w:tab w:val="left" w:pos="209" w:leader="none"/>
              </w:tabs>
              <w:spacing w:before="120" w:after="0"/>
              <w:ind w:start="0" w:end="0"/>
              <w:rPr>
                <w:rFonts w:ascii="Arial" w:hAnsi="Arial" w:cs="Arial"/>
                <w:sz w:val="20"/>
              </w:rPr>
            </w:pPr>
            <w:r>
              <w:rPr>
                <w:rFonts w:eastAsia="Calibri" w:cs="Arial" w:ascii="Arial" w:hAnsi="Arial"/>
                <w:sz w:val="20"/>
                <w:szCs w:val="20"/>
              </w:rPr>
              <w:t xml:space="preserve">- </w:t>
            </w:r>
            <w:r>
              <w:rPr>
                <w:rFonts w:cs="Arial" w:ascii="Arial" w:hAnsi="Arial"/>
                <w:sz w:val="20"/>
              </w:rPr>
              <w:t>Kho lưu trữ của Bảo hiểm xã hội huyện, quận, thị xã, thành phố thuộc tỉnh phải bảo quản từ 15.000 hồ sơ đối tượng tham gia và đối tượng hưởng trở lên.</w:t>
            </w:r>
          </w:p>
          <w:p>
            <w:pPr>
              <w:pStyle w:val="TableParagraph"/>
              <w:tabs>
                <w:tab w:val="clear" w:pos="720"/>
                <w:tab w:val="left" w:pos="209" w:leader="none"/>
              </w:tabs>
              <w:spacing w:before="120" w:after="0"/>
              <w:ind w:start="0" w:end="0"/>
              <w:rPr>
                <w:rFonts w:ascii="Arial" w:hAnsi="Arial" w:cs="Arial"/>
                <w:sz w:val="20"/>
              </w:rPr>
            </w:pPr>
            <w:r>
              <w:rPr>
                <w:rFonts w:eastAsia="Calibri" w:cs="Arial" w:ascii="Arial" w:hAnsi="Arial"/>
                <w:sz w:val="20"/>
                <w:szCs w:val="20"/>
              </w:rPr>
              <w:t xml:space="preserve">- </w:t>
            </w:r>
            <w:r>
              <w:rPr>
                <w:rFonts w:cs="Arial" w:ascii="Arial" w:hAnsi="Arial"/>
                <w:sz w:val="20"/>
              </w:rPr>
              <w:t>Kho lưu trữ hồ sơ người có công.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tiếp xúc hồ sơ, tài liệu có các loại bụi nấm mốc, ký sinh trùng dễ lây nhiễm, xử lý kỹ thuật, tiếp xúc hóa chất.</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Người làm công tác quản trang tại các Nghĩa trang liệt sỹ</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ảnh hưởng đến thần kinh tâm lý...</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Người làm công tác tiếp nhận, kiểm tra mẫu sinh phẩm để giám định ADN.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vi sinh vật gây bệnh; căng thẳng thần kinh tâm lý.</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Khám điều trị, tư vấn, giáo dục, dạy nghề, dạy văn hóa, lao động trị liệu, quản lý học viên cai nghiện ma túy</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ở nơi có nguy cơ lây nhiễm cao, chịu tác động của virus gây bệnh, công việc có nguy cơ cao ảnh hướng đển tính mạng và súc khỏe của bản thân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khám, điều trị, xét nghiệm, phục vụ, chăm sóc, nuôi dưỡng, trợ giúp trẻ em từ 4 tuổi trở lên, đối tượng cần bảo vệ khẩn cấp, người cao tuổi tại các cơ sở điều trị, điều dưỡng, phục hồi chúc năng, trợ giúp xã hội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thường xuyên tiếp xúc với phân, mủ, nước tiểu, hôi thối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phục vụ không trực tiếp khám, điều trị, xét nghiệm, phục vụ, chăm sóc, nuôi dưỡng, trợ giúp người bệnh HIV/AIDS, phong, lao, tâm thần; người khuyết tật đặc biệt nặng tại các cơ sở điều trị, điều dưỡng, phục hồi chúc năng, trợ giúp xã hội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tiếp xúc với vi rút, vi khuẩn gây bệnh, hôi thối, giải quyết nhiều công việc phúc tạp, căng thẳng thần kinh tâm lý</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Không trực tiếp làm chuyên môn công tác xã hội và y tế; công chúc, viên chúc công tác xã hội và y tế làm công tác quản lý, phục vụ tại các cơ sở điều trị, điều dưỡng, phục hồi chúc năng, trợ giúp xã hội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tiếp xúc với chất thải, vinh sinh vật; giải quyết nhiều công việc phúc tạp, căng thẳng thần kinh tâm lý</w:t>
            </w:r>
          </w:p>
        </w:tc>
      </w:tr>
    </w:tbl>
    <w:p>
      <w:pPr>
        <w:pStyle w:val="BodyText"/>
        <w:spacing w:before="120" w:after="0"/>
        <w:rPr>
          <w:rFonts w:ascii="Arial" w:hAnsi="Arial" w:cs="Arial"/>
        </w:rPr>
      </w:pPr>
      <w:r>
        <w:rPr>
          <w:rFonts w:cs="Arial" w:ascii="Arial" w:hAnsi="Arial"/>
        </w:rPr>
      </w:r>
    </w:p>
    <w:p>
      <w:pPr>
        <w:pStyle w:val="ListParagraph"/>
        <w:tabs>
          <w:tab w:val="clear" w:pos="720"/>
          <w:tab w:val="left" w:pos="5641" w:leader="none"/>
        </w:tabs>
        <w:spacing w:before="120" w:after="0"/>
        <w:ind w:hanging="0" w:start="0" w:end="0"/>
        <w:jc w:val="center"/>
        <w:rPr>
          <w:rFonts w:ascii="Arial" w:hAnsi="Arial" w:cs="Arial"/>
          <w:b/>
          <w:sz w:val="20"/>
        </w:rPr>
      </w:pPr>
      <w:r>
        <w:rPr>
          <w:rFonts w:cs="Arial" w:ascii="Arial" w:hAnsi="Arial"/>
          <w:b/>
          <w:sz w:val="20"/>
        </w:rPr>
        <w:t xml:space="preserve">XXX. </w:t>
      </w:r>
      <w:r>
        <w:rPr/>
        <w:t>BÁNH KẸO, BIA, RƯỢU, NƯỚC GIẢI KHÁT</w:t>
      </w:r>
    </w:p>
    <w:tbl>
      <w:tblPr>
        <w:tblW w:w="5000" w:type="pct"/>
        <w:jc w:val="start"/>
        <w:tblInd w:w="-5" w:type="dxa"/>
        <w:tblLayout w:type="fixed"/>
        <w:tblCellMar>
          <w:top w:w="0" w:type="dxa"/>
          <w:start w:w="0" w:type="dxa"/>
          <w:bottom w:w="0" w:type="dxa"/>
          <w:end w:w="0" w:type="dxa"/>
        </w:tblCellMar>
      </w:tblPr>
      <w:tblGrid>
        <w:gridCol w:w="455"/>
        <w:gridCol w:w="6579"/>
        <w:gridCol w:w="5926"/>
      </w:tblGrid>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Tráng Parafin trong bể chứa rượu</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hầm kín, nóng, thiếu oxy, nồng độ hơi cồn cao. Tư thế lao động rất gò bó, công việc thủ công.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Lên men bia trong hầm lạnh</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làm việc trong môi trường lạnh (2-5</w:t>
            </w:r>
            <w:r>
              <w:rPr>
                <w:rFonts w:cs="Arial" w:ascii="Arial" w:hAnsi="Arial"/>
                <w:sz w:val="20"/>
                <w:vertAlign w:val="superscript"/>
              </w:rPr>
              <w:t>0</w:t>
            </w:r>
            <w:r>
              <w:rPr>
                <w:rFonts w:cs="Arial" w:ascii="Arial" w:hAnsi="Arial"/>
                <w:sz w:val="20"/>
              </w:rPr>
              <w:t xml:space="preserve">C ), </w:t>
            </w:r>
            <w:r>
              <w:rPr>
                <w:rFonts w:cs="Arial" w:ascii="Arial" w:hAnsi="Arial"/>
                <w:position w:val="2"/>
                <w:sz w:val="20"/>
              </w:rPr>
              <w:t>ẩm ướt, nồng độ CO</w:t>
            </w:r>
            <w:r>
              <w:rPr>
                <w:rFonts w:cs="Arial" w:ascii="Arial" w:hAnsi="Arial"/>
                <w:sz w:val="20"/>
              </w:rPr>
              <w:t xml:space="preserve">2 </w:t>
            </w:r>
            <w:r>
              <w:rPr>
                <w:rFonts w:cs="Arial" w:ascii="Arial" w:hAnsi="Arial"/>
                <w:position w:val="2"/>
                <w:sz w:val="20"/>
              </w:rPr>
              <w:t>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sản xuất giấy tinh bột</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nóng, thiếu dưỡng khí, độ ẩm vượt tiêu chuẩn vệ sinh cho phép, tư thế làm việc gò bó</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kẹo thủ công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rất nặng nhọc, tư thế lao động gò bó, thường xuyên chịu tác </w:t>
            </w:r>
            <w:r>
              <w:rPr>
                <w:rFonts w:cs="Arial" w:ascii="Arial" w:hAnsi="Arial"/>
                <w:position w:val="2"/>
                <w:sz w:val="20"/>
              </w:rPr>
              <w:t>động của nóng, CO, CO</w:t>
            </w:r>
            <w:r>
              <w:rPr>
                <w:rFonts w:cs="Arial" w:ascii="Arial" w:hAnsi="Arial"/>
                <w:sz w:val="20"/>
              </w:rPr>
              <w:t>2</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kẹo bằng hơi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làm việc trong môi trường nóng, tư thế lao động gò bó.</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nguội kẹo và quật kẹo thủ công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tư thế lao động gò bó, chịu tác động của nóng.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Nướng bánh quy và kem xốp thủ công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nóng.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nguyên liệu nấu rượu, bia, nước giải khát</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làm việc trong môi trường bụi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Xay nghiền nguyên liệu để sản xuất rượu, bia</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tiếng ồn lớn, bụi nhiều. Công việc bán thủ công.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nấu nguyên liệu sản xuất rượu.</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làm việc trong môi trường nhiệt độ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Đường hoá lên men trong qui trình sản xuất rượu.</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Môi trường lao động ẩm, tiếp xúc với Focmon, CO</w:t>
            </w:r>
            <w:r>
              <w:rPr>
                <w:rFonts w:cs="Arial" w:ascii="Arial" w:hAnsi="Arial"/>
                <w:sz w:val="20"/>
              </w:rPr>
              <w:t>2</w:t>
            </w:r>
            <w:r>
              <w:rPr>
                <w:rFonts w:cs="Arial" w:ascii="Arial" w:hAnsi="Arial"/>
                <w:position w:val="2"/>
                <w:sz w:val="20"/>
              </w:rPr>
              <w:t>, nấm và các hóa chất</w:t>
            </w:r>
            <w:r>
              <w:rPr>
                <w:rFonts w:cs="Arial" w:ascii="Arial" w:hAnsi="Arial"/>
                <w:sz w:val="20"/>
              </w:rPr>
              <w:t xml:space="preserve"> khác. Tư thế lao động gò bó, công việc nặng nhọc.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chưng cất cồn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nhiệt độ cao, tiếp xúc thường xuyên với hơi cồn, aldehyt và các hóa chất độc hại khác.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kiểm tra chất lượng cồn trong qui trình sản xuất rượu, bia, nước giải khát.</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Etylic nồng độ cao và các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Chưng cất hương liệu sản xuất rượu mùi.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nhiệt độ cao, tiếp xúc thường xuyên với cồn và các hương liệu. Tư thế lao động gò bó, công việc nặng nhọc.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Lên men hoa quả để sản xuất rượu vang.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Môi trường lao động ẩm ướt,tiếp xúc thường xuyên với các loại vi sinh </w:t>
            </w:r>
            <w:r>
              <w:rPr>
                <w:rFonts w:cs="Arial" w:ascii="Arial" w:hAnsi="Arial"/>
                <w:position w:val="2"/>
                <w:sz w:val="20"/>
              </w:rPr>
              <w:t>vật, khí CO</w:t>
            </w:r>
            <w:r>
              <w:rPr>
                <w:rFonts w:cs="Arial" w:ascii="Arial" w:hAnsi="Arial"/>
                <w:sz w:val="20"/>
              </w:rPr>
              <w:t>2</w:t>
            </w:r>
            <w:r>
              <w:rPr>
                <w:rFonts w:cs="Arial" w:ascii="Arial" w:hAnsi="Arial"/>
                <w:position w:val="2"/>
                <w:sz w:val="20"/>
              </w:rPr>
              <w:t>. Tư thế lao động gò bó, công việc thủ công nặng nhọc.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máy nén khí lạnh bằng NH3.</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nhiệt độ cao, tiếng ồn lớn, tiếp xúc thường xuyên với NH3 ảnh hưởng thần kinh.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Vận hành thiết bị thu hồi khí CO</w:t>
            </w:r>
            <w:r>
              <w:rPr>
                <w:rFonts w:cs="Arial" w:ascii="Arial" w:hAnsi="Arial"/>
                <w:sz w:val="20"/>
              </w:rPr>
              <w:t xml:space="preserve">2 </w:t>
            </w:r>
            <w:r>
              <w:rPr>
                <w:rFonts w:cs="Arial" w:ascii="Arial" w:hAnsi="Arial"/>
                <w:position w:val="2"/>
                <w:sz w:val="20"/>
              </w:rPr>
              <w:t>và bảo quản bình chứa CO</w:t>
            </w:r>
            <w:r>
              <w:rPr>
                <w:rFonts w:cs="Arial" w:ascii="Arial" w:hAnsi="Arial"/>
                <w:sz w:val="20"/>
              </w:rPr>
              <w:t>2</w:t>
            </w:r>
            <w:r>
              <w:rPr>
                <w:rFonts w:cs="Arial" w:ascii="Arial" w:hAnsi="Arial"/>
                <w:position w:val="2"/>
                <w:sz w:val="20"/>
              </w:rPr>
              <w:t>.</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Công việc nặng nhọc, độc hại, nguy hiểm, tiếp xúc thường xuyên với </w:t>
            </w:r>
            <w:r>
              <w:rPr>
                <w:rFonts w:cs="Arial" w:ascii="Arial" w:hAnsi="Arial"/>
                <w:position w:val="2"/>
                <w:sz w:val="20"/>
              </w:rPr>
              <w:t>CO</w:t>
            </w:r>
            <w:r>
              <w:rPr>
                <w:rFonts w:cs="Arial" w:ascii="Arial" w:hAnsi="Arial"/>
                <w:sz w:val="20"/>
              </w:rPr>
              <w:t>2</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nấu lọc bia, nước giải khát</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bán thủ công nặng nhọc. Làm việc trong môi trường nhiệt độ cao, tiếng ồn lớn, bụi nhiều.</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dây truyền rửa chai, lon rượu, bia, nước giải khát</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tiếng ồn, nhiệt độ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thủ công thùng két trong sản xuất rượu, bia, nước giải khát.</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tiếp xúc bụi nhiều.</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hộp catton đựng chai, lon rượu, bia, nước giải khát</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nóng, bụi, ồn tư thế lao động gò bó.</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bột kẹo Jelly.</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đơn điệu; môi trường làm việc nóng, bụi vượt tiêu chuẩn cho phép.</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giấy tinh bột (xử lý, li tâm, hồ hoá).</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môi trường làm việc ẩm ướt và nóng.</w:t>
            </w:r>
          </w:p>
        </w:tc>
      </w:tr>
    </w:tbl>
    <w:p>
      <w:pPr>
        <w:pStyle w:val="ListParagraph"/>
        <w:tabs>
          <w:tab w:val="clear" w:pos="720"/>
          <w:tab w:val="left" w:pos="7085" w:leader="none"/>
        </w:tabs>
        <w:spacing w:before="120" w:after="0"/>
        <w:ind w:hanging="0" w:start="0" w:end="0"/>
        <w:rPr>
          <w:rFonts w:ascii="Arial" w:hAnsi="Arial" w:cs="Arial"/>
          <w:sz w:val="20"/>
          <w:lang w:val="en-US"/>
        </w:rPr>
      </w:pPr>
      <w:r>
        <w:rPr>
          <w:rFonts w:cs="Arial" w:ascii="Arial" w:hAnsi="Arial"/>
          <w:sz w:val="20"/>
          <w:lang w:val="en-US"/>
        </w:rPr>
      </w:r>
    </w:p>
    <w:p>
      <w:pPr>
        <w:pStyle w:val="ListParagraph"/>
        <w:tabs>
          <w:tab w:val="clear" w:pos="720"/>
          <w:tab w:val="left" w:pos="7085" w:leader="none"/>
        </w:tabs>
        <w:spacing w:before="120" w:after="0"/>
        <w:ind w:hanging="0" w:start="0" w:end="0"/>
        <w:jc w:val="center"/>
        <w:rPr>
          <w:rFonts w:ascii="Arial" w:hAnsi="Arial" w:cs="Arial"/>
          <w:b/>
          <w:sz w:val="20"/>
        </w:rPr>
      </w:pPr>
      <w:r>
        <w:rPr>
          <w:rFonts w:cs="Arial" w:ascii="Arial" w:hAnsi="Arial"/>
          <w:b/>
          <w:sz w:val="20"/>
        </w:rPr>
        <w:t xml:space="preserve">XXXI. </w:t>
      </w:r>
      <w:r>
        <w:rPr/>
        <w:t>DU LỊCH</w:t>
      </w:r>
    </w:p>
    <w:tbl>
      <w:tblPr>
        <w:tblW w:w="5000" w:type="pct"/>
        <w:jc w:val="start"/>
        <w:tblInd w:w="-5" w:type="dxa"/>
        <w:tblLayout w:type="fixed"/>
        <w:tblCellMar>
          <w:top w:w="0" w:type="dxa"/>
          <w:start w:w="0" w:type="dxa"/>
          <w:bottom w:w="0" w:type="dxa"/>
          <w:end w:w="0" w:type="dxa"/>
        </w:tblCellMar>
      </w:tblPr>
      <w:tblGrid>
        <w:gridCol w:w="455"/>
        <w:gridCol w:w="6579"/>
        <w:gridCol w:w="5926"/>
      </w:tblGrid>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ăn trong các nhà hàng, khách sạn, các bếp ăn tập thể có từ 100 suất ăn trở lên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ẩm ướt, thường xuyên chịu tác động của nóng.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Cứu nạn ở các bãi tắm biển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chịu tác động của sóng gió.</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 chế thực phẩm phục vụ chế biến các món ăn từ 100 suất ăn trở lên trong nhà hàng, khách sạn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Lao động thủ công nặng nhọc, đứng, cúi khom, di chuyển ngắn liên tục </w:t>
            </w:r>
            <w:r>
              <w:rPr>
                <w:rFonts w:cs="Arial" w:ascii="Arial" w:hAnsi="Arial"/>
                <w:position w:val="2"/>
                <w:sz w:val="20"/>
              </w:rPr>
              <w:t>trong ca; tiếp xúc với nóng, ẩm ướt, khí CO</w:t>
            </w:r>
            <w:r>
              <w:rPr>
                <w:rFonts w:cs="Arial" w:ascii="Arial" w:hAnsi="Arial"/>
                <w:sz w:val="20"/>
              </w:rPr>
              <w:t xml:space="preserve">2 </w:t>
            </w:r>
            <w:r>
              <w:rPr>
                <w:rFonts w:cs="Arial" w:ascii="Arial" w:hAnsi="Arial"/>
                <w:position w:val="2"/>
                <w:sz w:val="20"/>
              </w:rPr>
              <w:t>từ chất đốt.</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Rửa bát đũa và đồ dùng ăn uống trong các nhà hàng, khách sạn.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khẩn chương, liên tục; đứng, cúi suốt ca; chịu ảnh hưởng của nóng, ẩm ướt và hóa chất tẩy rửa.</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quản, cấp phát, vận chuyển thực phẩm trong kho lạnh.</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Chịu tác động nóng, lạnh (dưới 0 </w:t>
            </w:r>
            <w:r>
              <w:rPr>
                <w:rFonts w:cs="Arial" w:ascii="Arial" w:hAnsi="Arial"/>
                <w:sz w:val="20"/>
                <w:vertAlign w:val="superscript"/>
              </w:rPr>
              <w:t>0</w:t>
            </w:r>
            <w:r>
              <w:rPr>
                <w:rFonts w:cs="Arial" w:ascii="Arial" w:hAnsi="Arial"/>
                <w:sz w:val="20"/>
              </w:rPr>
              <w:t>C) đột ngột; vận chuyển thực phẩm nhiều lần trong ca làm việc.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nhà bếp, cống rãnh khách sạn.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không cố định; tiếp xúc bụi bẩn, ẩm ướt, khí CO</w:t>
            </w:r>
            <w:r>
              <w:rPr>
                <w:rFonts w:cs="Arial" w:ascii="Arial" w:hAnsi="Arial"/>
                <w:sz w:val="20"/>
              </w:rPr>
              <w:t>2 và nấm mốc vi sinh.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Giặt, là thủ công trong khách sạn.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thủ công; tiếp xúc trực tiếp với nóng, ẩm ướt và thuốc tẩy rửa: sút, a xit...</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ô tô du lịch từ 40 chỗ ngồi trở lên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Lưu động, nguy hiểm, căng thẳng thần kinh, chịu tác động của ồn, rung, hơi xăng.</w:t>
            </w:r>
          </w:p>
        </w:tc>
      </w:tr>
    </w:tbl>
    <w:p>
      <w:pPr>
        <w:pStyle w:val="BodyText"/>
        <w:spacing w:before="120" w:after="0"/>
        <w:rPr>
          <w:rFonts w:ascii="Arial" w:hAnsi="Arial" w:cs="Arial"/>
        </w:rPr>
      </w:pPr>
      <w:r>
        <w:rPr>
          <w:rFonts w:cs="Arial" w:ascii="Arial" w:hAnsi="Arial"/>
        </w:rPr>
      </w:r>
    </w:p>
    <w:p>
      <w:pPr>
        <w:pStyle w:val="ListParagraph"/>
        <w:tabs>
          <w:tab w:val="clear" w:pos="720"/>
          <w:tab w:val="left" w:pos="6648" w:leader="none"/>
        </w:tabs>
        <w:spacing w:before="120" w:after="0"/>
        <w:ind w:hanging="0" w:start="0" w:end="0"/>
        <w:jc w:val="center"/>
        <w:rPr>
          <w:rFonts w:ascii="Arial" w:hAnsi="Arial" w:cs="Arial"/>
          <w:b/>
          <w:sz w:val="20"/>
        </w:rPr>
      </w:pPr>
      <w:r>
        <w:rPr>
          <w:rFonts w:cs="Arial" w:ascii="Arial" w:hAnsi="Arial"/>
          <w:b/>
          <w:sz w:val="20"/>
        </w:rPr>
        <w:t xml:space="preserve">XXXII. </w:t>
      </w:r>
      <w:r>
        <w:rPr/>
        <w:t>NGÂN HÀNG</w:t>
      </w:r>
    </w:p>
    <w:tbl>
      <w:tblPr>
        <w:tblW w:w="5000" w:type="pct"/>
        <w:jc w:val="start"/>
        <w:tblInd w:w="-5" w:type="dxa"/>
        <w:tblLayout w:type="fixed"/>
        <w:tblCellMar>
          <w:top w:w="0" w:type="dxa"/>
          <w:start w:w="0" w:type="dxa"/>
          <w:bottom w:w="0" w:type="dxa"/>
          <w:end w:w="0" w:type="dxa"/>
        </w:tblCellMar>
      </w:tblPr>
      <w:tblGrid>
        <w:gridCol w:w="455"/>
        <w:gridCol w:w="6579"/>
        <w:gridCol w:w="5926"/>
      </w:tblGrid>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lô in tiền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nhiệt độ cao và nhiều loại hóa chất độc bảng A, nguy hiểm.</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bản in tiền.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axít cromic, axít sunfuric vượt tiêu chuẩn cho phép nhiều lần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in tiền, máy in xổ số cào.</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tiếng ồn cao và nhiều loại hóa chất độc mạnh vượt tiêu chuẩn cho phép.</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nước thải nhà máy in tiền.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nhiều loại hóa chất độc mạnh như: axít sunfuric, a xít cromic, fery xianua</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và phụ kho tiền Ngân hàng Trung ương (kho có diện tích từ 2000m</w:t>
            </w:r>
            <w:r>
              <w:rPr>
                <w:rFonts w:cs="Arial" w:ascii="Arial" w:hAnsi="Arial"/>
                <w:sz w:val="20"/>
                <w:vertAlign w:val="superscript"/>
              </w:rPr>
              <w:t>2</w:t>
            </w:r>
            <w:r>
              <w:rPr>
                <w:rFonts w:cs="Arial" w:ascii="Arial" w:hAnsi="Arial"/>
                <w:sz w:val="20"/>
              </w:rPr>
              <w:t xml:space="preserve"> trở lên).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nơi làm việc kém thông thoáng (O</w:t>
            </w:r>
            <w:r>
              <w:rPr>
                <w:rFonts w:cs="Arial" w:ascii="Arial" w:hAnsi="Arial"/>
                <w:sz w:val="20"/>
              </w:rPr>
              <w:t xml:space="preserve">2 </w:t>
            </w:r>
            <w:r>
              <w:rPr>
                <w:rFonts w:cs="Arial" w:ascii="Arial" w:hAnsi="Arial"/>
                <w:position w:val="2"/>
                <w:sz w:val="20"/>
              </w:rPr>
              <w:t xml:space="preserve">thấp hơn tiêu </w:t>
            </w:r>
            <w:r>
              <w:rPr>
                <w:rFonts w:cs="Arial" w:ascii="Arial" w:hAnsi="Arial"/>
                <w:sz w:val="20"/>
              </w:rPr>
              <w:t xml:space="preserve">chuẩn cho phép nhiều) chịu tác động của hóa chất chống mối, mọt và </w:t>
            </w:r>
            <w:r>
              <w:rPr>
                <w:rFonts w:cs="Arial" w:ascii="Arial" w:hAnsi="Arial"/>
                <w:position w:val="2"/>
                <w:sz w:val="20"/>
              </w:rPr>
              <w:t>CO</w:t>
            </w:r>
            <w:r>
              <w:rPr>
                <w:rFonts w:cs="Arial" w:ascii="Arial" w:hAnsi="Arial"/>
                <w:sz w:val="20"/>
              </w:rPr>
              <w:t>2</w:t>
            </w:r>
            <w:r>
              <w:rPr>
                <w:rFonts w:cs="Arial" w:ascii="Arial" w:hAnsi="Arial"/>
                <w:position w:val="2"/>
                <w:sz w:val="20"/>
              </w:rPr>
              <w:t>.</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Tiêu huỷ tiền rách nát</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hẹp, công việc nặng nhọc, chịu tác động của ồn, bụi (tạp chất, nấm và vi khuẩn gây bệnh).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cắt, máy đóng gói tiền.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kém thông thoáng, chịu tác động của dư lượng hóa chất in tiền (dung môi, oxyt kim loại...) vượt tiêu chuẩn cho phép.</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chọn, đóng gói tiền mới in.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kém thông thoáng, căng thẳng thị giác, chịu tác động trực tiếp của dư lượng hóa chất in tiền.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bảo quản, giao nhận giấy in tiền và tiền mới in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chật trội, kém thông thoáng, ảnh hưởng của hóa chất bảo vệ trong giấy và dư lượng hóa chất ở tiền mới in.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nhà máy in tiền.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dung môi, hóa chất in tiền vượt tiêu chuẩn cho phép.</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phụ kho ngân hàng tỉnh, thành phố trực thuộc Trung ương (diện tích kho dưới 2000 m2).</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Nơi làm việc chật hẹp, kém thông thoáng (O</w:t>
            </w:r>
            <w:r>
              <w:rPr>
                <w:rFonts w:cs="Arial" w:ascii="Arial" w:hAnsi="Arial"/>
                <w:sz w:val="20"/>
              </w:rPr>
              <w:t xml:space="preserve">2 </w:t>
            </w:r>
            <w:r>
              <w:rPr>
                <w:rFonts w:cs="Arial" w:ascii="Arial" w:hAnsi="Arial"/>
                <w:position w:val="2"/>
                <w:sz w:val="20"/>
              </w:rPr>
              <w:t>thấp hơn tiêu chuẩn cho phép) chịu tác động của hóa chất chống mối mọt và CO</w:t>
            </w:r>
            <w:r>
              <w:rPr>
                <w:rFonts w:cs="Arial" w:ascii="Arial" w:hAnsi="Arial"/>
                <w:sz w:val="20"/>
              </w:rPr>
              <w:t>2</w:t>
            </w:r>
            <w:r>
              <w:rPr>
                <w:rFonts w:cs="Arial" w:ascii="Arial" w:hAnsi="Arial"/>
                <w:position w:val="2"/>
                <w:sz w:val="20"/>
              </w:rPr>
              <w:t>...</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ngân, thủ quỹ ngân hàng.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bận rộn, nhịp điệu cử động cao, căng thẳng thị giác,chịu tác động của bụi nồng độ cao (bụi tổng hợp, nấm, vi sinh vật có hại)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kim, chế tác vàng, bạc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căng thẳng thị giác, ảnh hưởng của nóng và các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Nung, chế tác đá quý.</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bó,nhịp điệu cử động cao, căng thẳng thị giác, ảnh hưởng của bụi đá và hóa chất độc mạnh (HF).</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định, phân loại đá quý.</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tỷ mỷ, căng thẳng thị giác, chịu tác động của ánh sáng mạnh, tia cực tím và hóa chất độc mạnh (HF).</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Vẽ mẫu giấy bạc.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căng thẳng chú ý và mệt mỏi thần kinh tâm lý, công việc đòi hỏi nhiều động tác tỷ mỷ.</w:t>
            </w:r>
          </w:p>
        </w:tc>
      </w:tr>
    </w:tbl>
    <w:p>
      <w:pPr>
        <w:pStyle w:val="BodyText"/>
        <w:spacing w:before="120" w:after="0"/>
        <w:rPr>
          <w:rFonts w:ascii="Arial" w:hAnsi="Arial" w:cs="Arial"/>
        </w:rPr>
      </w:pPr>
      <w:r>
        <w:rPr>
          <w:rFonts w:cs="Arial" w:ascii="Arial" w:hAnsi="Arial"/>
        </w:rPr>
      </w:r>
    </w:p>
    <w:p>
      <w:pPr>
        <w:pStyle w:val="ListParagraph"/>
        <w:tabs>
          <w:tab w:val="clear" w:pos="720"/>
          <w:tab w:val="left" w:pos="6811" w:leader="none"/>
        </w:tabs>
        <w:spacing w:before="120" w:after="0"/>
        <w:ind w:hanging="0" w:start="0" w:end="0"/>
        <w:jc w:val="center"/>
        <w:rPr>
          <w:rFonts w:ascii="Arial" w:hAnsi="Arial" w:cs="Arial"/>
          <w:b/>
          <w:sz w:val="20"/>
        </w:rPr>
      </w:pPr>
      <w:r>
        <w:rPr>
          <w:rFonts w:cs="Arial" w:ascii="Arial" w:hAnsi="Arial"/>
          <w:b/>
          <w:sz w:val="20"/>
        </w:rPr>
        <w:t xml:space="preserve">XXXIII. </w:t>
      </w:r>
      <w:r>
        <w:rPr/>
        <w:t>SẢN XUẤT GIẤY</w:t>
      </w:r>
    </w:p>
    <w:tbl>
      <w:tblPr>
        <w:tblW w:w="5000" w:type="pct"/>
        <w:jc w:val="start"/>
        <w:tblInd w:w="-5" w:type="dxa"/>
        <w:tblLayout w:type="fixed"/>
        <w:tblCellMar>
          <w:top w:w="0" w:type="dxa"/>
          <w:start w:w="0" w:type="dxa"/>
          <w:bottom w:w="0" w:type="dxa"/>
          <w:end w:w="0" w:type="dxa"/>
        </w:tblCellMar>
      </w:tblPr>
      <w:tblGrid>
        <w:gridCol w:w="455"/>
        <w:gridCol w:w="6579"/>
        <w:gridCol w:w="5926"/>
      </w:tblGrid>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máy điện giải và kiểm nghiệm xút-clo</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độc hại, thường xuyên tiếp xúc với bụi amiăng và hóa chất độc hại.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hơi thu hồi (đốt bằng dịch đen).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tiếp xúc với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Xúc, vận chuyển, cấp vôi bột thủ công để điều chế dịch vôi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tiếp xúc với bụi vôi vượt tiêu chuẩn cho phép nhiều lần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chuyển nguyên liệu (tre gỗ, nứa, bột thải) bằng thủ công.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tư thế lao động gò bó, chịu tác động của ồn,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bóc vỏ gỗ, máy nạp, chặt, sàng nguyên liệu.</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sàn cao, tư thế lao động gò bó, chịu tác động của bụi và ồn vượt tiêu chuẩn cho phép nhiều lần.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bột giấy bằng phương pháp hoá nhiệt cơ.</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tiếng ồn, nóng, bụi và các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xeo giấy.</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Đứng quan sát suốt ca làm việc, chịu tác động của nóng, ồn và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Cuộn lại, cắt giấy vệ sinh bán thủ công.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tiếng ồn,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tráng phấn giấy.</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nhiệt độ cao,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keo tráng phấn giấy.</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bụi, ồn và nhiều loại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8</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Sản xuất vôi.</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Thường xuyên chịu tác động của nóng, ồn và bụi nồng độ rất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9</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Chưng bốc, xút h</w:t>
            </w:r>
            <w:r>
              <w:rPr>
                <w:rFonts w:cs="Arial" w:ascii="Arial" w:hAnsi="Arial"/>
                <w:sz w:val="20"/>
                <w:szCs w:val="20"/>
                <w:lang w:val="en-US"/>
              </w:rPr>
              <w:t>óa</w:t>
            </w:r>
            <w:r>
              <w:rPr>
                <w:rFonts w:cs="Arial" w:ascii="Arial" w:hAnsi="Arial"/>
                <w:sz w:val="20"/>
                <w:szCs w:val="20"/>
              </w:rPr>
              <w:t>.</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Phải đi lại nhiều, chịu tác động của nóng, bụi vôi và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10</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Vệ sinh công nghiệp khu vực chưng bốc, xút h</w:t>
            </w:r>
            <w:r>
              <w:rPr>
                <w:rFonts w:cs="Arial" w:ascii="Arial" w:hAnsi="Arial"/>
                <w:sz w:val="20"/>
                <w:szCs w:val="20"/>
                <w:lang w:val="en-US"/>
              </w:rPr>
              <w:t>óa</w:t>
            </w:r>
            <w:r>
              <w:rPr>
                <w:rFonts w:cs="Arial" w:ascii="Arial" w:hAnsi="Arial"/>
                <w:sz w:val="20"/>
                <w:szCs w:val="20"/>
              </w:rPr>
              <w:t>.</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thủ công, nặng nhọc, tư thế lao động gò bó,chịu tác động của nóng, bụi và hóa chất.</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11</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Đổ muối sunphát (N</w:t>
            </w:r>
            <w:r>
              <w:rPr>
                <w:rFonts w:cs="Arial" w:ascii="Arial" w:hAnsi="Arial"/>
                <w:sz w:val="20"/>
                <w:szCs w:val="20"/>
                <w:lang w:val="en-US"/>
              </w:rPr>
              <w:t>a</w:t>
            </w:r>
            <w:r>
              <w:rPr>
                <w:rFonts w:cs="Arial" w:ascii="Arial" w:hAnsi="Arial"/>
                <w:sz w:val="20"/>
                <w:szCs w:val="20"/>
                <w:vertAlign w:val="subscript"/>
              </w:rPr>
              <w:t>2</w:t>
            </w:r>
            <w:r>
              <w:rPr>
                <w:rFonts w:cs="Arial" w:ascii="Arial" w:hAnsi="Arial"/>
                <w:sz w:val="20"/>
                <w:szCs w:val="20"/>
              </w:rPr>
              <w:t>SO</w:t>
            </w:r>
            <w:r>
              <w:rPr>
                <w:rFonts w:cs="Arial" w:ascii="Arial" w:hAnsi="Arial"/>
                <w:sz w:val="20"/>
                <w:szCs w:val="20"/>
                <w:vertAlign w:val="subscript"/>
              </w:rPr>
              <w:t>4</w:t>
            </w:r>
            <w:r>
              <w:rPr>
                <w:rFonts w:cs="Arial" w:ascii="Arial" w:hAnsi="Arial"/>
                <w:sz w:val="20"/>
                <w:szCs w:val="20"/>
              </w:rPr>
              <w:t>) vào lò thu hồi.</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thủ công, nặng nhọc, tư thế lao động gò bó, tiếp xúc với hóa chất.</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12</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hệ thống xử lý nước thải.</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Nơi làm việc hôi thối, chịu tác động của ồn và các hóa chất (NaOH, H</w:t>
            </w:r>
            <w:r>
              <w:rPr>
                <w:rFonts w:cs="Arial" w:ascii="Arial" w:hAnsi="Arial"/>
                <w:sz w:val="20"/>
                <w:szCs w:val="20"/>
                <w:vertAlign w:val="subscript"/>
              </w:rPr>
              <w:t>2</w:t>
            </w:r>
            <w:r>
              <w:rPr>
                <w:rFonts w:cs="Arial" w:ascii="Arial" w:hAnsi="Arial"/>
                <w:sz w:val="20"/>
                <w:szCs w:val="20"/>
              </w:rPr>
              <w:t>SO</w:t>
            </w:r>
            <w:r>
              <w:rPr>
                <w:rFonts w:cs="Arial" w:ascii="Arial" w:hAnsi="Arial"/>
                <w:sz w:val="20"/>
                <w:szCs w:val="20"/>
                <w:vertAlign w:val="subscript"/>
              </w:rPr>
              <w:t>4</w:t>
            </w:r>
            <w:r>
              <w:rPr>
                <w:rFonts w:cs="Arial" w:ascii="Arial" w:hAnsi="Arial"/>
                <w:sz w:val="20"/>
                <w:szCs w:val="20"/>
              </w:rPr>
              <w:t>, H</w:t>
            </w:r>
            <w:r>
              <w:rPr>
                <w:rFonts w:cs="Arial" w:ascii="Arial" w:hAnsi="Arial"/>
                <w:sz w:val="20"/>
                <w:szCs w:val="20"/>
                <w:vertAlign w:val="subscript"/>
              </w:rPr>
              <w:t>2</w:t>
            </w:r>
            <w:r>
              <w:rPr>
                <w:rFonts w:cs="Arial" w:ascii="Arial" w:hAnsi="Arial"/>
                <w:sz w:val="20"/>
                <w:szCs w:val="20"/>
              </w:rPr>
              <w:t>S).</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13</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máy mài lô.</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chịu tác động của ồn, bụi vợt tiêu chuẩn cho phép nhiều lần.</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14</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Sửa chữa, hàn ống nhựa PVC và derakene.</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Tư thế lao động gò bó, tiếp xúc với bụi bông thủy tinh và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15</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máy thủy lực ép gỗ dán.</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tư thế lao động gò bó, chịu tác động của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16</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w:t>
            </w:r>
            <w:r>
              <w:rPr>
                <w:rFonts w:cs="Arial" w:ascii="Arial" w:hAnsi="Arial"/>
                <w:sz w:val="20"/>
                <w:szCs w:val="20"/>
                <w:lang w:val="en-US"/>
              </w:rPr>
              <w:t>ắ</w:t>
            </w:r>
            <w:r>
              <w:rPr>
                <w:rFonts w:cs="Arial" w:ascii="Arial" w:hAnsi="Arial"/>
                <w:sz w:val="20"/>
                <w:szCs w:val="20"/>
              </w:rPr>
              <w:t>t cạnh gỗ dãn.</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chịu tác động của ồn lớn và bụi nồng độ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17</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Đánh bóng bề mặt gỗ dán.</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Công việc nặng nhọc, tư thế lao động gò bó, chịu tác động của bụi, ồn.</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18</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Pha chế, tráng keo phenol.</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Thường xuyên tiếp xúc với hóa chất độc mạnh.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19</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Vận hành máy nghiền bột giấy.</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Chịu tác động của hóa chất, ồn và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20</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Điều chế phụ gia, hóa chất để phối chế sản xuất giấy.</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Thường xuyên tiếp xúc với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rFonts w:ascii="Arial" w:hAnsi="Arial" w:cs="Arial"/>
                <w:sz w:val="20"/>
                <w:szCs w:val="20"/>
              </w:rPr>
            </w:pPr>
            <w:r>
              <w:rPr>
                <w:rFonts w:cs="Arial" w:ascii="Arial" w:hAnsi="Arial"/>
                <w:sz w:val="20"/>
                <w:szCs w:val="20"/>
              </w:rPr>
              <w:t>21</w:t>
            </w:r>
          </w:p>
        </w:tc>
        <w:tc>
          <w:tcPr>
            <w:tcW w:w="6579"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Trồng, chăm sóc và khai thác rừng (trong các lâm trường nguyên liệu giấy).</w:t>
            </w:r>
          </w:p>
        </w:tc>
        <w:tc>
          <w:tcPr>
            <w:tcW w:w="5926"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0"/>
                <w:szCs w:val="20"/>
              </w:rPr>
            </w:pPr>
            <w:r>
              <w:rPr>
                <w:rFonts w:cs="Arial" w:ascii="Arial" w:hAnsi="Arial"/>
                <w:sz w:val="20"/>
                <w:szCs w:val="20"/>
              </w:rPr>
              <w:t>Làm việc ngoài trời; công việc thủ công, nặng nhọc; tiếp xúc với côn trùng gây bệnh.</w:t>
            </w:r>
          </w:p>
        </w:tc>
      </w:tr>
    </w:tbl>
    <w:p>
      <w:pPr>
        <w:pStyle w:val="BodyText"/>
        <w:spacing w:before="120" w:after="0"/>
        <w:rPr>
          <w:rFonts w:ascii="Arial" w:hAnsi="Arial" w:cs="Arial"/>
        </w:rPr>
      </w:pPr>
      <w:r>
        <w:rPr>
          <w:rFonts w:cs="Arial" w:ascii="Arial" w:hAnsi="Arial"/>
        </w:rPr>
      </w:r>
    </w:p>
    <w:p>
      <w:pPr>
        <w:pStyle w:val="ListParagraph"/>
        <w:tabs>
          <w:tab w:val="clear" w:pos="720"/>
          <w:tab w:val="left" w:pos="6780" w:leader="none"/>
        </w:tabs>
        <w:spacing w:before="120" w:after="0"/>
        <w:ind w:hanging="0" w:start="0" w:end="0"/>
        <w:jc w:val="center"/>
        <w:rPr>
          <w:rFonts w:ascii="Arial" w:hAnsi="Arial" w:cs="Arial"/>
          <w:b/>
          <w:sz w:val="20"/>
        </w:rPr>
      </w:pPr>
      <w:r>
        <w:rPr>
          <w:rFonts w:cs="Arial" w:ascii="Arial" w:hAnsi="Arial"/>
          <w:b/>
          <w:sz w:val="20"/>
        </w:rPr>
        <w:t xml:space="preserve">XXXIV. </w:t>
      </w:r>
      <w:r>
        <w:rPr/>
        <w:t>THỦY SẢN</w:t>
      </w:r>
    </w:p>
    <w:tbl>
      <w:tblPr>
        <w:tblW w:w="5000" w:type="pct"/>
        <w:jc w:val="start"/>
        <w:tblInd w:w="-5" w:type="dxa"/>
        <w:tblLayout w:type="fixed"/>
        <w:tblCellMar>
          <w:top w:w="0" w:type="dxa"/>
          <w:start w:w="0" w:type="dxa"/>
          <w:bottom w:w="0" w:type="dxa"/>
          <w:end w:w="0" w:type="dxa"/>
        </w:tblCellMar>
      </w:tblPr>
      <w:tblGrid>
        <w:gridCol w:w="455"/>
        <w:gridCol w:w="6579"/>
        <w:gridCol w:w="5926"/>
      </w:tblGrid>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tàu đánh cá ngoài khơi và ven biển.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tư thế làm việc gò bó, chịu tác động của nóng, rung, xăng, dầu và tiếng ồn rất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tàu kiểm ngư, tàu nghiên cứu nguồn lợi hải sản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chịu tác động của rụng và ồn rất cao.</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Lặn bắt các loại hải sản tự nhiên dưới đáy biển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và rất nguy hiểm.</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xếp thủ công ở dưới các hầm tàu đánh cá biển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nơi làm việc chật hẹp, thiếu dưỡng khí, tư thế làm việc gò bó.</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Lặn biển (thuộc nghề nuôi cá lồng biển).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lặn sâu trên 10 mét để kiểm tra lồng.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Cán bộ, thuyền viên làm việc trên tàu đánh bắt hải sản ngoài khơi và ven biển.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động của sóng, gió, ồn, rung.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tổ yến.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làm việc ngoài đảo xa, công việc nặng nhọc, rất nguy hiểm.</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xay, nghiền, sấy phế liệu hải sản làm thức ăn gia súc.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hôi thối, bẩn thỉu tiếp xúc với nóng, ồn, bụi, nấm và vi sinh vật gây bệnh.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Cán bộ, thuyền viên làm việc trên tàu kiểm ngư, tàu nghiên cứu nguồn lợi hải sản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sóng gió, ồn, rung.</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dỡ đá cây, thùng đá lên xuống tàu đánh cá biển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nơi làm việc chật trội, tư thế làm việc gò bó.</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thường xuyên trong hầm, kho đông lạnh.</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nơi làm việc chật hẹp, rất lạnh.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nguyên liệu, sản xuất thuốc kích dục cá đẻ.</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các hóa chất độc như: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xml:space="preserve">, Axêtôn, Axít </w:t>
            </w:r>
            <w:r>
              <w:rPr>
                <w:rFonts w:cs="Arial" w:ascii="Arial" w:hAnsi="Arial"/>
                <w:sz w:val="20"/>
              </w:rPr>
              <w:t>Benzoic.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đặt, sửa chữa thiết bị cơ điện lạnh, đường ống, van kết trong hầm tàu đánh cá biển.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nơi làm việc chật hẹp, tư thế lao động rất gò bó, tiếp xúc với các vi sinh vật gây bệnh.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Cán bộ, thuyền viên làm việc trên tàu thu mua, vận tải thủy sản trên biển.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sóng, gió, ồn, rung; tiếp xúc với thủy sản tanh, hôi.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Nuôi cá lồng trên biển (thuộc nghề nuôi cá lồng biển).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Lao động trên biển, thường xuyên chịu ảnh hưởng sóng biển, gió lốc bất ngờ.</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 hoạch cá tra, basa.</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dưới nước; thường xuyên khuân vác nặng, nguy hiểm.</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5"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Nuôi trai lấy ngọc.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thường xuyên phải ngâm mình dưới nước.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thủy, hải sản đông lạnh</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Phải đứng suốt ca làm việc, thường xuyên tiếp xúc với nước lạnh, nơi làm việc lầy lội, ẩm ướt.</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thiết bị chế biến thủy, hải sản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lao động gò bó, thường xuyên tiếp xúc với nóng, ồn, nơi làm việc ẩm ướt.</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hệ thống lạnh, kho lạnh, hệ thống sản xuất đá cây, đá vẩy.</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tiếp xúc với lạnh.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chượp, mắm tôm, mắm kem, nước mắm, thủy, hải sản khô; xúc rửa bao bì, bể chượp.</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nơi làm việc lầy lội, ẩm ướt.</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chỉ đạo kỹ thuật sản xuất thuốc kích dục cá đẻ.</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Chịu tác động của các hóa chất độc như: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Axêtôn, axít Benzoic.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đánh bắt hải sản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tư thế lao động gò bó thường xuyên tiếp xúc với vi sinh vật gây bệnh.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Nuôi trồng, đánh bắt thủy sản ở sông, hồ, đầm.</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thường xuyên tiếp xúc với vi sinh vật gây bệnh.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Căng hấp, nhuộm lưới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thường xuyên chịu tác động của nhiệt độ cao và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các thiết bị sản xuất, tái sinh cước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Tư thế làm việc gò bó, chịu tác động của ồn và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Đánh dĩa sang chỉ trong sản xuất sợi đan lưới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căng thẳng thị giác, tiếp xúc với tiếng ồn và bụi.</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Đánh dây lưới bằng máy và thủ công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bụi, ồn.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Hóa nghiệm, phân tích chất lượng sản phẩm thủy, hải sản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hóa chất độc.</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thức ăn cho tôm, cá.</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bụi và ồn.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Chitin, Chitozan, Gelatin Alginat, Aga-aga</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làm việc ngoài trời, thường xuyên tiếp xúc với kiềm, axít và thuốc tẩy zaven.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trộn các hợp chất Pasta làm gioăng nắp hộp; tráng véc ni thân nắp hộp đồ hộp</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NH</w:t>
            </w:r>
            <w:r>
              <w:rPr>
                <w:rFonts w:cs="Arial" w:ascii="Arial" w:hAnsi="Arial"/>
                <w:sz w:val="20"/>
              </w:rPr>
              <w:t>3</w:t>
            </w:r>
            <w:r>
              <w:rPr>
                <w:rFonts w:cs="Arial" w:ascii="Arial" w:hAnsi="Arial"/>
                <w:position w:val="2"/>
                <w:sz w:val="20"/>
              </w:rPr>
              <w:t>, sơn và dung môi hữu cơ.</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trực tiếp chỉ đạo sản xuất giống tôm, cá, nhuyễn thể và các thủy, hải sản khác.</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làm việc ngoài trời, trong đầm, sông, hồ...</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Lấy mẫu và phân tích mẫu nước, mẫu sinh vật; xử lý mẫu tiêu bản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H</w:t>
            </w:r>
            <w:r>
              <w:rPr>
                <w:rFonts w:cs="Arial" w:ascii="Arial" w:hAnsi="Arial"/>
                <w:sz w:val="20"/>
              </w:rPr>
              <w:t>2</w:t>
            </w:r>
            <w:r>
              <w:rPr>
                <w:rFonts w:cs="Arial" w:ascii="Arial" w:hAnsi="Arial"/>
                <w:position w:val="2"/>
                <w:sz w:val="20"/>
              </w:rPr>
              <w:t>SO</w:t>
            </w:r>
            <w:r>
              <w:rPr>
                <w:rFonts w:cs="Arial" w:ascii="Arial" w:hAnsi="Arial"/>
                <w:sz w:val="20"/>
              </w:rPr>
              <w:t>4</w:t>
            </w:r>
            <w:r>
              <w:rPr>
                <w:rFonts w:cs="Arial" w:ascii="Arial" w:hAnsi="Arial"/>
                <w:position w:val="2"/>
                <w:sz w:val="20"/>
              </w:rPr>
              <w:t>, HCl...</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dệt lưới</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ồn.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Sấy, pha chế, kiểm mẫu viên dầu cá</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cồn và Axeton.</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nhà máy chế biến thủy, hải sản</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tư thế lao động gò bó, thường xuyên tiếp xúc với các vi sinh vật gây bệnh.</w:t>
            </w:r>
          </w:p>
        </w:tc>
      </w:tr>
      <w:tr>
        <w:trPr/>
        <w:tc>
          <w:tcPr>
            <w:tcW w:w="455"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579"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Nuôi tôm hùm lồng</w:t>
            </w:r>
          </w:p>
        </w:tc>
        <w:tc>
          <w:tcPr>
            <w:tcW w:w="592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lặn sâu 5 - 8 mét</w:t>
            </w:r>
          </w:p>
        </w:tc>
      </w:tr>
    </w:tbl>
    <w:p>
      <w:pPr>
        <w:pStyle w:val="BodyText"/>
        <w:spacing w:before="120" w:after="0"/>
        <w:rPr>
          <w:rFonts w:ascii="Arial" w:hAnsi="Arial" w:cs="Arial"/>
        </w:rPr>
      </w:pPr>
      <w:r>
        <w:rPr>
          <w:rFonts w:cs="Arial" w:ascii="Arial" w:hAnsi="Arial"/>
        </w:rPr>
      </w:r>
    </w:p>
    <w:p>
      <w:pPr>
        <w:pStyle w:val="ListParagraph"/>
        <w:tabs>
          <w:tab w:val="clear" w:pos="720"/>
          <w:tab w:val="left" w:pos="7100" w:leader="none"/>
        </w:tabs>
        <w:spacing w:before="120" w:after="0"/>
        <w:ind w:hanging="0" w:start="0" w:end="0"/>
        <w:jc w:val="center"/>
        <w:rPr>
          <w:rFonts w:ascii="Arial" w:hAnsi="Arial" w:cs="Arial"/>
          <w:b/>
          <w:sz w:val="20"/>
        </w:rPr>
      </w:pPr>
      <w:r>
        <w:rPr>
          <w:rFonts w:cs="Arial" w:ascii="Arial" w:hAnsi="Arial"/>
          <w:b/>
          <w:sz w:val="20"/>
        </w:rPr>
        <w:t xml:space="preserve">XXXV. </w:t>
      </w:r>
      <w:r>
        <w:rPr/>
        <w:t>DẦU KHÍ</w:t>
      </w:r>
    </w:p>
    <w:tbl>
      <w:tblPr>
        <w:tblW w:w="5000" w:type="pct"/>
        <w:jc w:val="start"/>
        <w:tblInd w:w="-5" w:type="dxa"/>
        <w:tblLayout w:type="fixed"/>
        <w:tblCellMar>
          <w:top w:w="0" w:type="dxa"/>
          <w:start w:w="0" w:type="dxa"/>
          <w:bottom w:w="0" w:type="dxa"/>
          <w:end w:w="0" w:type="dxa"/>
        </w:tblCellMar>
      </w:tblPr>
      <w:tblGrid>
        <w:gridCol w:w="456"/>
        <w:gridCol w:w="6576"/>
        <w:gridCol w:w="5928"/>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dầu khí trên các giàn khoan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rất nặng nhọc, nguy hiểm, chịu tác động của ồn, rung, hóa chất độc, sóng, gió.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giếng khoan dầu khí trên các giàn khoan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rất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Chống ăn mòn các công trình dầu khí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bụi, hóa chất độc, ồn, rung, sóng và gió.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tàu chứa dầu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nơi làm việc chật hẹp, tư thế lao động gò bó, chịu tác động của rung và ồn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Thợ lặn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rất nguy hiểm, chịu tác động của áp suất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Địa vật lý (Karota, định lượng xạ) giếng khoan dầu khí trên các giàn khoan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chịu tác động của chất phóng xạ,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thiết bị khoan dầu khí trên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rất nặng nhọc, nguy hiểm, chịu tác động của ồn, rung,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thiết bị khoan dầu khí trên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rất nặng nhọc, nguy hiểm, chịu tác động của ồn, rung,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thiết bị khoan dầu khí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chịu tác động của ồn, rung,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Địa vật lý giếng khoan dầu khí trên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rất nặng nhọc, nguy hiểm, chịu tác động của chất phóng xạ,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Địa vật lý giếng khoan dầu khí trên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rất nặng nhọc, nguy hiểm, chịu tác động của chất phóng xạ,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Địa vật lý giếng khoan dầu khí trên giàn tự nâng, giàn nửa nổi nửa chìm, giàn nhẹ,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công việc rất nặng nhọc, nguy hiểm, chịu tác động của chất phóng xạ,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giếng khoan dầu khí trên các giàn khoan ở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nặng nhọc, rất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giếng khoan dầu khí trên các giàn khoan ở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nặng nhọc, rất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giếng khoan dầu khí trên các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công việc nặng nhọc, rất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máy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nơi làm việc chật hẹp, tư thế lao động gò bó, chịu tác động của rung, ồn, hơi khí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Chống ăn mòn công trình dầu khí trên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nặng nhọc, nguy hiểm, chịu tác động của bụi, ồn,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Chống ăn mòn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nặng nhọc, nguy hiểm, chịu tác động của bụi, ồn,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Bơm trám xi măng, dung dịch khoan dầu khí trên các giàn khoan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hóa chất độc,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mẫu giếng khoan dầu khí trên các giàn khoan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chịu tác động của hóa chất độc,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vùng đáy giếng khoan dầu khí trên các giàn khoan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các loại hóa chất độc,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Gọi dòng dầu khí trên các giàn khoan dầu khí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hóa chất độc,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thử vỉa giếng khoan dầu khí trên các giàn khoan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nặng nhọc, nguy hiểm, chịu tác động của hóa chất độc,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Karota khí trên các giàn khoan dầu khí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hóa chất độc,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Bắn nổ mìn giếng khoan dầu khí trên các giàn khoan dầu khí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rất nguy hiểm, chịu tác động của hơi khí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các thiết bị khai thác, xử lý dầu khí trên các giàn khoan, khai thác dầu khí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nguy hiểm, chịu tác động của ồn, rung và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các thiết bị, máy trên tàu chứa dầu và trên các công trình dầu khí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ồn, rung, thường xuyên tiếp xúc với dầu, mỡ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Phòng ngừa và xử lý sự cố dầu khí trên các giàn khoan, khai thác dầu khí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Móc cáp treo hàng trên các công trình dầu khí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rất nguy hiểm, chịu tác động của sóng, gió, ồn và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Xray, máy quang phổ Auger</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các tia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Lắp ráp, sửa chữa các công trình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ồn, bụi nồng độ rất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thực địa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điện từ trường, ồn, rung và sóng gió.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cẩu nổi từ 600 tấn trở lên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chịu tác động của sóng gió, ồn và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Bác sỹ sinh lý lặn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áp suất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các chỉ tiêu đặc biệt (P, V, T) của lưu thể và dầu thô</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thủy ngân, và các dung môi hữu cơ.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thử vỉa, lắp đặt thiết bị lòng giếng khoan dầu khí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thử vỉa, lắp đặt thiết bị lòng giếng khoan dầu khí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thử vỉa, lắp đặt thiết bị lòng giếng khoan dầu khí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cân bằng giàn khoan trên giàn tự nâng, tàu khoan,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công việc nặng nhọc, chịu tác động của ồn, rung và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xử lý dung dịch khoan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nặng nhọc,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xử lý dung dịch khoan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nặng nhọc,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chế, xử lý dung dịch khoan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công việc nặng nhọc,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Bơm trám xi măng, dung dịch khoan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Bơm trám xi măng, dung dịch khoan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Bơm trám xi măng, dung dịch khoan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thiết bị theo dõi dữ liệu khoan và dữ liệu địa chất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thiết bị theo dõi dữ liệu khoan và dữ liệu địa chất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thiết bị theo dõi dữ liệu khoan và dữ liệu địa chất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trong trạm máy, công việc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Bắn nổ mìn giếng (khoan thăm dò, khai thác)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nặng nhọc, rất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Bắn nổ mìn giếng (khoan thăm dò, khai thác)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nặng nhọc, rất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Bắn nổ mìn giếng (khoan thăm dò, khai thác)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công việc nặng nhọc, rất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mẫu giếng khoan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rất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mẫu giếng khoan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rất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mẫu giếng khoan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công việc nặng nhọc, rất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kiểm soát giếng khoan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nơi làm việc nguy hiểm, chịu tác động của ồn,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kiểm soát giếng khoan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nơi làm việc nguy hiểm, chịu tác động của ồn,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kiểm soát giếng khoan trên giàn tự nâng, giàn khoan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nơi làm việc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Gọi dòng dầu khí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Gọi dòng dầu khí trên công trình khai thác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Gọi dòng dầu khí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hệ thống thiết bị khai thác, xử lý dầu khí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nơi làm việc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hệ thống thiết bị khai thác, xử lý dầu khí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nơi làm việc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hệ thống thiết bị khai thác, xử lý dầu khí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nơi làm việc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bơm nước ép vỉa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nơi làm việc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bơm nước ép vỉa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nơi làm việc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bơm nước ép vỉa trên giàn khoan cố định, giàn ép vỉa.</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giếng khoan dầu khí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giếng khoan dầu khí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nặng nhọc, nguy hiểm,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khai thác dầu khí bằng phương pháp khí nén (gaslift)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khai thác dầu khí bằng phương pháp khí nén (gaslift)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khai thác dầu khí bằng phương pháp khí nén (gaslift)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chịu tác động của ồn, rung,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Móc cáp treo hàng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sa mạc, công việc nặng nhọc, nguy hiểm, chịu tác động của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Móc cáp treo hàng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đầm lầy, công việc nặng nhọc, nguy hiểm, chịu tác động của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Móc cáp treo hàng trên giàn tự nâng, giàn nửa nổi nửa chìm, tàu khoan.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trên biển, công việc nặng nhọc, nguy hiểm, chịu tác động của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Giao nhận, bảo quản vật tư, hóa chất, vật liệu nổ,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chịu tác động của môi trường khắc nghiệt, công việc nặng nhọc, nguy hiểm, chịu tác động của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Giao nhận, bảo quản vật tư, hóa chất, vật liệu nổ,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chịu tác động của môi trường khắc nghiệt, công việc nặng nhọc, nguy hiểm, chịu tác động của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chủ nhiệm kho, nhân viên xuất nhập hóa chất trên các công trình dầu khí trên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trên biển, công việc nặng nhọc, nguy hiểm, chịu tác động của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tuốc bin, máy phát điện diezen trên các công trình dầu khí trên biển, trên phao rót dầu.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ồn, rung,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sz w:val="20"/>
              </w:rPr>
            </w:pPr>
            <w:r>
              <w:rPr>
                <w:rFonts w:cs="Arial" w:ascii="Arial" w:hAnsi="Arial"/>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chỉ đạo kỹ thuật trên các giàn khoan, khai thác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ăn và phục vụ trên các công trình dầu khí ngoài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của nóng, ồn và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 gom dầu tràn.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thị lặn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ồn, rung, sóng, gió.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bảo dưỡng thiết bị vận hành khí và đường ống dẫn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ồn, rung và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và xử lý sự cố cháy, nổ các trạm bơm khí và đường ống dẫn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khoan, khai thác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tiếp xúc với xăng, dầu và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thiết bị địa vật lý giếng khoan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chất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chỉ đạo sản xuất, lắp đặt, sửa chữa các công trình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ồn,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hóa phẩm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ồn, rung, bụi và các hóa chất độc như: axít đậm đặc, xút...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mỡ từ sản phẩm dầu mỏ</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nóng, dầu, mỡ và các hóa chất phụ gia.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pha chế dầu nhờn.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tiếp xúc với ồn, dầu, mỡ và các hóa chất phụ gia.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Vệ sinh công nghiệp các phân xưởng pha chế dầu nhờn, nấu mỡ, sản xuất hóa phẩm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thường xuyên tiếp xúc với xăng, dầu, bụi, ồn và các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Bơm thử áp lực cần, ống khoan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chịu tác động của tiếng ồn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dưỡng các thiết bị nấu mỡ, pha chế dầu nhờn, sản xuất các hóa phẩm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thường xuyên tiếp xúc với xăng, dầu, bụi, ồn và các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Gia công mẫu lõi</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ồn và các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Tách lọc, phân tích địa - hóa, cơ -lý dung dịch khoan, dầu thô và các sản phẩm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các hóa chất, xăng và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Chụp ảnh dưới ánh sáng tia cực tím.</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chịu tác động của tia cực tím.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mẫu vi cổ sinh, thạch học và nước vỉa ô nhiễm.</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Thường xuyên tiếp xúc với dung môi hữu cơ, axít HF, HCl, HNO</w:t>
            </w:r>
            <w:r>
              <w:rPr>
                <w:rFonts w:cs="Arial" w:ascii="Arial" w:hAnsi="Arial"/>
                <w:sz w:val="20"/>
              </w:rPr>
              <w:t>3</w:t>
            </w:r>
            <w:r>
              <w:rPr>
                <w:rFonts w:cs="Arial" w:ascii="Arial" w:hAnsi="Arial"/>
                <w:position w:val="2"/>
                <w:sz w:val="20"/>
              </w:rPr>
              <w:t>, CH</w:t>
            </w:r>
            <w:r>
              <w:rPr>
                <w:rFonts w:cs="Arial" w:ascii="Arial" w:hAnsi="Arial"/>
                <w:sz w:val="20"/>
              </w:rPr>
              <w:t>2</w:t>
            </w:r>
            <w:r>
              <w:rPr>
                <w:rFonts w:cs="Arial" w:ascii="Arial" w:hAnsi="Arial"/>
                <w:position w:val="2"/>
                <w:sz w:val="20"/>
              </w:rPr>
              <w:t>COOH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Tinh chế dung môi hữu cơ và các chất phụ gia.</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nóng và các hóa chất độc như: Clorofooc, izopropanol...</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Bác sỹ, quản trị, phiên dịch, tạp vụ, phục vụ sinh hoạt trên công trình dầu khí vùng sa mạc.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chịu tác động của môi trường khắc nghiệt.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Bác sỹ, quản trị, phiên dịch, tạp vụ, phục vụ sinh hoạt trên trên công trình dầu khí vùng đầm lầy.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Nơi làm việc chịu tác động của môi trường khắc nghiệt.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Bác sỹ, quản trị, phiên dịch, tạp vụ, phục vụ sinh hoạt trên trên giàn khoan cố định, giàn tự nâng, giàn nửa nổi nửa chìm, tàu khoan, tàu chứa dầu trên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căng thẳng thần kinh tâm lý, chịu tác động của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kho chứa khí dầu mỏ hóa lỏng (LPG), khí tự nhiên hóa lỏng (LNG).</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nguy cơ cháy nổ, ngộ độc, ngạt hóa chất và bỏng lạnh.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tuốc bin, máy phát điện diezen trên các công trình dầu khí trên bờ.</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chịu tác động của ồn,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thiết bị xuất nhập khí tại cầu cảng.</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tiếp xúc với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thiết bị phân phối khí tại các nhà máy chế biến khí, kho cảng chứa khí, trạm phân phối, trung tâm phân phối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chịu ảnh hưởng của hóa chất độc, nguy cơ cháy nổ.</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cracking dầu mỏ bằng công nghệ xúc tác tầng sôi (RFCC) và xử lý xăng naphtha từ RFCC.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ồn, bụi, nhiệt độ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chế biến hạt nhựa poly-propylene từ dòng propylene của quá trình lọc dầu.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bụi, ồn, hóa chất, tia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chưng cất dầu thô và xử lý dầu hỏa (kerosene).</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bụi, ồn, hóa chất, tia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xử lý xăng naphtha bằng hydro và hệ thống chuyển hóa (reforming) xúc tác tăng chỉ số oc-tan của xăng.</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bụi, ồn,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đồng phân hóa xăng naphtha.</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bụi, ồn, hơi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xử lý và thu hồi propylen, khí hóa lỏng.</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bụi, ồn, hơi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xử lý dầu dầu nhẹ trộn diezen (LCO) bằng khí hydro.</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bụi, ồn, hơi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cung cấp kiềm NaOH.</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chịu tác động của ồn,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máy, thiết bị sản xuất xăng sinh học (Ethanol).</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chịu tác động của ồn, hóa chất độc và tia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bồn chứa Amoniắc, đuốc đốt.</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chịu tác động của ồn,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dưỡng và kiểm tra các thiết bị chế biến dầu khí và sản phẩm - hóa phẩm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chịu tác động của hóa chất độc, ồn, rung, bụi, chất phóng xạ, nguy cơ cháy nổ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phòng chống cháy nổ và ứng cứu khẩn cấp trong công nghiệp chế biến dầu khí và sản phẩm dầu khí.</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căng thẳng thần kinh tâm lý, nguy cơ cháy nổ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sửa chữa nhỏ hệ thống thiết bị điện, điện lạnh, thông tin liên lạc, nồi hơi trên giàn khoan cố định, giàn tự nâng, giàn nửa nổi nửa chìm, tàu khoan, tàu chứa dầu, phao rót dầu trên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làm việc trên biển, chịu tác động của ồn, rung, hơi khí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Ứng cứu sự cố (cháy, nổ, phun trào, tràn dầu) trên giàn khoan cố định, giàn tự nâng, giàn nửa nổi nửa chìm, tàu khoan, tàu chứa dầu, phao rót dầu trên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căng thẳng thần kinh tâm lý, chịu tác động của ồn, rung lắc.</w:t>
            </w:r>
          </w:p>
        </w:tc>
      </w:tr>
    </w:tbl>
    <w:p>
      <w:pPr>
        <w:pStyle w:val="BodyText"/>
        <w:spacing w:before="120" w:after="0"/>
        <w:rPr>
          <w:rFonts w:ascii="Arial" w:hAnsi="Arial" w:cs="Arial"/>
        </w:rPr>
      </w:pPr>
      <w:r>
        <w:rPr>
          <w:rFonts w:cs="Arial" w:ascii="Arial" w:hAnsi="Arial"/>
        </w:rPr>
      </w:r>
    </w:p>
    <w:p>
      <w:pPr>
        <w:pStyle w:val="Heading2"/>
        <w:tabs>
          <w:tab w:val="clear" w:pos="720"/>
          <w:tab w:val="left" w:pos="1068" w:leader="none"/>
        </w:tabs>
        <w:spacing w:before="120" w:after="0"/>
        <w:ind w:hanging="0" w:start="0" w:end="0"/>
        <w:jc w:val="center"/>
        <w:rPr>
          <w:rFonts w:ascii="Arial" w:hAnsi="Arial" w:cs="Arial"/>
          <w:b/>
          <w:sz w:val="20"/>
        </w:rPr>
      </w:pPr>
      <w:r>
        <w:rPr>
          <w:rFonts w:cs="Arial" w:ascii="Arial" w:hAnsi="Arial"/>
          <w:b/>
          <w:sz w:val="20"/>
        </w:rPr>
        <w:t>XXXVI. CHẾ BIẾN THỰC PHẨM</w:t>
      </w:r>
    </w:p>
    <w:tbl>
      <w:tblPr>
        <w:tblW w:w="5000" w:type="pct"/>
        <w:jc w:val="start"/>
        <w:tblInd w:w="-5" w:type="dxa"/>
        <w:tblLayout w:type="fixed"/>
        <w:tblCellMar>
          <w:top w:w="0" w:type="dxa"/>
          <w:start w:w="0" w:type="dxa"/>
          <w:bottom w:w="0" w:type="dxa"/>
          <w:end w:w="0" w:type="dxa"/>
        </w:tblCellMar>
      </w:tblPr>
      <w:tblGrid>
        <w:gridCol w:w="456"/>
        <w:gridCol w:w="6576"/>
        <w:gridCol w:w="5928"/>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dịch sữa</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tư thế lao động gò bó; làm việc trong môi trường nhiệt độ cao, ẩm ướt, tiếng ồn lớn, bụi nhiều.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hệ thống tháp sấy bột sữa, bột dinh dưỡng, tháp cô đặc sữa tươi.</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nhiệt độ cao, tiếng ồn lớn, bụi nhiều, tập trung chú ý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thiết bị rót và đóng gói sản phẩm.</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kém thông thoáng, độ ẩm thấp, tiếng ồn lớn; nhịp điệu lao động khẩn chương, đơn điệu,tư thế lao động gò bó, độ tập trung quan sát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Sản xuất hộp thiếc đựng các sản phẩm từ sữa, trái cây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đơn điệu, thường xuyên chịu tác động của tiếng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quản các sản phẩm trong nhà lạnh.</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Nhiệt độ thay đổi đột ngột, thường xuyên phải làm việc trông môi trường -30 </w:t>
            </w:r>
            <w:r>
              <w:rPr>
                <w:rFonts w:cs="Arial" w:ascii="Arial" w:hAnsi="Arial"/>
                <w:sz w:val="20"/>
                <w:vertAlign w:val="superscript"/>
              </w:rPr>
              <w:t>0</w:t>
            </w:r>
            <w:r>
              <w:rPr>
                <w:rFonts w:cs="Arial" w:ascii="Arial" w:hAnsi="Arial"/>
                <w:sz w:val="20"/>
              </w:rPr>
              <w:t>C. Công việc thủ công, nặng nhọc, đơn điệu.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Trộn nguyên liệu (bột mì) trong sản xuất mì ăn liền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bán thủ công, nặng nhọc; chịu tác động của bụi, nhiệt độ cao, ồn và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Cán, hấp, bỏ mì vào khuôn trước khi chiên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nóng, ẩm; công việc bán thủ công, đơn điệu, nguy hiểm ( khâu cán)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dầu, lò chiên (mì, đậu phộng)</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tiếp xúc với nhiệt độ cao, dầu trơn dễ gây tai nạn.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tráng, hấp các loại thực phẩm bằng gạo</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lao động nóng, ẩm; công việc bán thủ công, đơn điệu; đi lại, đứng quan sát suốt ca làm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Thu hồi sản phẩm sau sấy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lao động nóng; công việc bán thủ công, nặng nhọc,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Nghiền phôi cháo</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bán thủ công, nặng nhọc; ảnh hưởng của tiếng ồn,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nguyên liệu, pha trộn, đóng gói bột canh, bột gia vị</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bán thủ công, nặng nhọc; thường xuyên tiếp xúc với nhiệt độ cao và nhiều loại nguyên liệu gây kích thích niêm mạc, mắt mũi, da.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Snack mì (xay, sàng, tái chế mì vụn)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tiếp xúc với nhiệt độ cao và bụi.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tương ớt</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môi trường lao động nóng, ẩm ướt; tiếp xúc với ớt (khi xay, nấu,nghiền) gây kích thích da, niêm mạc.</w:t>
            </w:r>
          </w:p>
        </w:tc>
      </w:tr>
    </w:tbl>
    <w:p>
      <w:pPr>
        <w:pStyle w:val="BodyText"/>
        <w:spacing w:before="120" w:after="0"/>
        <w:rPr>
          <w:rFonts w:ascii="Arial" w:hAnsi="Arial" w:cs="Arial"/>
        </w:rPr>
      </w:pPr>
      <w:r>
        <w:rPr>
          <w:rFonts w:cs="Arial" w:ascii="Arial" w:hAnsi="Arial"/>
        </w:rPr>
      </w:r>
    </w:p>
    <w:p>
      <w:pPr>
        <w:pStyle w:val="ListParagraph"/>
        <w:tabs>
          <w:tab w:val="clear" w:pos="720"/>
          <w:tab w:val="left" w:pos="6228" w:leader="none"/>
        </w:tabs>
        <w:spacing w:before="120" w:after="0"/>
        <w:ind w:hanging="0" w:start="0" w:end="0"/>
        <w:jc w:val="center"/>
        <w:rPr>
          <w:rFonts w:ascii="Arial" w:hAnsi="Arial" w:cs="Arial"/>
          <w:b/>
          <w:sz w:val="20"/>
        </w:rPr>
      </w:pPr>
      <w:r>
        <w:rPr>
          <w:rFonts w:cs="Arial" w:ascii="Arial" w:hAnsi="Arial"/>
          <w:b/>
          <w:sz w:val="20"/>
        </w:rPr>
        <w:t xml:space="preserve">XXXVII. </w:t>
      </w:r>
      <w:r>
        <w:rPr/>
        <w:t>GIÁO DỤC - ĐÀO TẠO</w:t>
      </w:r>
    </w:p>
    <w:tbl>
      <w:tblPr>
        <w:tblW w:w="5000" w:type="pct"/>
        <w:jc w:val="start"/>
        <w:tblInd w:w="-5" w:type="dxa"/>
        <w:tblLayout w:type="fixed"/>
        <w:tblCellMar>
          <w:top w:w="0" w:type="dxa"/>
          <w:start w:w="0" w:type="dxa"/>
          <w:bottom w:w="0" w:type="dxa"/>
          <w:end w:w="0" w:type="dxa"/>
        </w:tblCellMar>
      </w:tblPr>
      <w:tblGrid>
        <w:gridCol w:w="456"/>
        <w:gridCol w:w="6576"/>
        <w:gridCol w:w="5928"/>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Thí nghiệm vật lý hạt nhân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nguồn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Thí nghiệm hoá phóng xạ</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nguồn phóng xạ, hóa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Thí nghiệm hoá, sinh, điện cao áp.</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phòng kín, ảnh hưởng của điện từ trường cao, tiếp xúc với hóa chất độc, điện áp cao và các vi sinh vật gây bệnh.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hóa chất</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kín, chật hẹp; tiếp xúc với hóa chất độc hại.</w:t>
            </w:r>
          </w:p>
        </w:tc>
      </w:tr>
    </w:tbl>
    <w:p>
      <w:pPr>
        <w:pStyle w:val="BodyText"/>
        <w:spacing w:before="120" w:after="0"/>
        <w:rPr>
          <w:rFonts w:ascii="Arial" w:hAnsi="Arial" w:cs="Arial"/>
        </w:rPr>
      </w:pPr>
      <w:r>
        <w:rPr>
          <w:rFonts w:cs="Arial" w:ascii="Arial" w:hAnsi="Arial"/>
        </w:rPr>
      </w:r>
    </w:p>
    <w:p>
      <w:pPr>
        <w:pStyle w:val="ListParagraph"/>
        <w:tabs>
          <w:tab w:val="clear" w:pos="720"/>
          <w:tab w:val="left" w:pos="6886" w:leader="none"/>
        </w:tabs>
        <w:spacing w:before="120" w:after="0"/>
        <w:ind w:hanging="0" w:start="0" w:end="0"/>
        <w:jc w:val="center"/>
        <w:rPr>
          <w:rFonts w:ascii="Arial" w:hAnsi="Arial" w:cs="Arial"/>
          <w:b/>
          <w:sz w:val="20"/>
        </w:rPr>
      </w:pPr>
      <w:r>
        <w:rPr>
          <w:rFonts w:cs="Arial" w:ascii="Arial" w:hAnsi="Arial"/>
          <w:b/>
          <w:sz w:val="20"/>
        </w:rPr>
        <w:t xml:space="preserve">XXXVIII. </w:t>
      </w:r>
      <w:r>
        <w:rPr/>
        <w:t>HẢI QUAN</w:t>
      </w:r>
    </w:p>
    <w:tbl>
      <w:tblPr>
        <w:tblW w:w="5000" w:type="pct"/>
        <w:jc w:val="start"/>
        <w:tblInd w:w="-5" w:type="dxa"/>
        <w:tblLayout w:type="fixed"/>
        <w:tblCellMar>
          <w:top w:w="0" w:type="dxa"/>
          <w:start w:w="0" w:type="dxa"/>
          <w:bottom w:w="0" w:type="dxa"/>
          <w:end w:w="0" w:type="dxa"/>
        </w:tblCellMar>
      </w:tblPr>
      <w:tblGrid>
        <w:gridCol w:w="456"/>
        <w:gridCol w:w="6576"/>
        <w:gridCol w:w="5928"/>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soi, chiếu hành lý, hàng hóa.</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phóng xạ,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soi, chiếu container hàng hóa xuất khẩu, nhập khẩu.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ảnh hưởng của phóng xạ,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sát tàu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tiếng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sát bãi container chứa hàng hóa xuất khẩu, nhập khẩu.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tiếng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Giám sát sân đỗ máy bay tại các sân bay quốc tế.</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tiếng ồn, điện từ trường.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sz w:val="20"/>
              </w:rPr>
            </w:pPr>
            <w:r>
              <w:rPr>
                <w:rFonts w:cs="Arial" w:ascii="Arial" w:hAnsi="Arial"/>
                <w:sz w:val="20"/>
              </w:rPr>
            </w:r>
          </w:p>
          <w:p>
            <w:pPr>
              <w:pStyle w:val="TableParagraph"/>
              <w:spacing w:before="120" w:after="0"/>
              <w:ind w:start="0" w:end="0"/>
              <w:jc w:val="center"/>
              <w:rPr>
                <w:rFonts w:ascii="Arial" w:hAnsi="Arial" w:cs="Arial"/>
                <w:sz w:val="20"/>
              </w:rPr>
            </w:pPr>
            <w:r>
              <w:rPr>
                <w:rFonts w:cs="Arial" w:ascii="Arial" w:hAnsi="Arial"/>
                <w:sz w:val="20"/>
              </w:rPr>
              <w:t>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 dụng tàu cao tốc kiểm soát Hải quan tuần tra chống buôn lậu trên biển và tàu dầu phục vụ chống buôn lậu trên biển (Thuyền trưởng, thuyền phó, máy trưởng; Thủy thủ phục vụ trên tàu).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sóng, gió, tiếng ồn, rung, nóng tư thế lao động gò bó,</w:t>
            </w:r>
          </w:p>
          <w:p>
            <w:pPr>
              <w:pStyle w:val="TableParagraph"/>
              <w:spacing w:before="120" w:after="0"/>
              <w:ind w:start="0" w:end="0"/>
              <w:rPr>
                <w:rFonts w:ascii="Arial" w:hAnsi="Arial" w:cs="Arial"/>
                <w:sz w:val="20"/>
              </w:rPr>
            </w:pPr>
            <w:r>
              <w:rPr>
                <w:rFonts w:cs="Arial" w:ascii="Arial" w:hAnsi="Arial"/>
                <w:sz w:val="20"/>
              </w:rPr>
              <w:t>thường xuyên tiếp xúc với xăng dầu.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Huấn luyện và sử dụng chó nghiệp vụ phát hiện ma túy, vũ khí, chất nổ và phòng, chống buôn lậu, vận chuyển trái phép hàng hóa qua biên giới.</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nguồn bệnh từ chó nghiệp vụ, phân rác và các vi khuẩn gây bệnh.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phân loại hàng hóa xuất khẩu, nhập khẩu (làm việc trong phòng thí nghiệm có tiếp xúc và sử dụng các loại hóa chất).</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độc, ồn và bụi hóa chất.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Thủ kho và bảo quản hóa chất phục vụ việc phân tích, phân loại hàng hóa xuất khẩu, nhập khẩu.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ảnh hưởng của hóa chất độc, bụi hóa chất.</w:t>
            </w:r>
          </w:p>
        </w:tc>
      </w:tr>
    </w:tbl>
    <w:p>
      <w:pPr>
        <w:pStyle w:val="BodyText"/>
        <w:spacing w:before="120" w:after="0"/>
        <w:rPr>
          <w:rFonts w:ascii="Arial" w:hAnsi="Arial" w:cs="Arial"/>
        </w:rPr>
      </w:pPr>
      <w:r>
        <w:rPr>
          <w:rFonts w:cs="Arial" w:ascii="Arial" w:hAnsi="Arial"/>
        </w:rPr>
      </w:r>
    </w:p>
    <w:p>
      <w:pPr>
        <w:pStyle w:val="ListParagraph"/>
        <w:tabs>
          <w:tab w:val="clear" w:pos="720"/>
          <w:tab w:val="left" w:pos="6219" w:leader="none"/>
        </w:tabs>
        <w:spacing w:before="120" w:after="0"/>
        <w:ind w:hanging="0" w:start="0" w:end="0"/>
        <w:jc w:val="center"/>
        <w:rPr>
          <w:rFonts w:ascii="Arial" w:hAnsi="Arial" w:cs="Arial"/>
          <w:b/>
          <w:sz w:val="20"/>
        </w:rPr>
      </w:pPr>
      <w:r>
        <w:rPr>
          <w:rFonts w:cs="Arial" w:ascii="Arial" w:hAnsi="Arial"/>
          <w:b/>
          <w:sz w:val="20"/>
        </w:rPr>
        <w:t>XXXIX. SẢN XUẤT Ô TÔ XE MÁY</w:t>
      </w:r>
    </w:p>
    <w:tbl>
      <w:tblPr>
        <w:tblW w:w="5000" w:type="pct"/>
        <w:jc w:val="start"/>
        <w:tblInd w:w="-5" w:type="dxa"/>
        <w:tblLayout w:type="fixed"/>
        <w:tblCellMar>
          <w:top w:w="0" w:type="dxa"/>
          <w:start w:w="0" w:type="dxa"/>
          <w:bottom w:w="0" w:type="dxa"/>
          <w:end w:w="0" w:type="dxa"/>
        </w:tblCellMar>
      </w:tblPr>
      <w:tblGrid>
        <w:gridCol w:w="456"/>
        <w:gridCol w:w="6576"/>
        <w:gridCol w:w="5928"/>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Nấu rót kim loại.</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bụi, nóng ồn, hơi khí độc, cường độ lao động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 điện, hàn hơi trong dây chuyền sản xuất xe máy.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Nhịp điệu cử động cao, tư thế làm việc gò bó, mang cầm vật nặng trong suốt ca làm việc, chịu tác động của hơi khí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Bê khung, động cơ xe trong dây chuyền sản xuất xe máy.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Nhịp điệu cử động cao, công việc nặng nhọc, tư thế gò bó, cúi vặn mình nhiều lần.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Chạy thử xe máy ngoài trời.</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chịu tác động của tiếng ồn, bụi, hơi khí độc,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vét cặn sơn thải.</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dung môi hữu cơ, tư thế làm việc gò bó, vận chuyển vật nặng trong suốt ca.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nắn sửa khung xe trong dây chuyền sản xuất xe máy.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Nhịp điệu cử động cao, tư thế gò bó, cúi vặn thân mình nhiều lần.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đánh bóng bề mặt chi tiết (shot blash) sản xuất ô tô, xe máy.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hơi khí độc, rung cục bộ, tư thế làm việc gò bó, cúi khom, mang cầm vật nặng.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cắt gọt kim loại (máy cắt gate).</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bụi, nóng, ồn, hơi khí độc, rung cục bộ, tư thế làm việc gò bó, cúi khom, mang cầm vật nặng.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sơn phủ bề mặt khuôn đúc.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bụi, nóng, ồn dung môi hữu cơ, tư thế lao động gò bó, cúi khom.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Sơn phun trong dây chuyền sản xuất ô tô, xe máy.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độc hại, thường xuyên tiếp xúc với dung môi hữu cơ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đột dập kim loại.</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đơn điệu căng thẳng thị giác, chịu tác động bởi tiếng ồn lớn,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trộn sơn trong sản xuất ô tô, xe máy.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dung môi hữu cơ, thao tác liên tục, mang vác vận chuyển vật nặng trong suốt ca.</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loại và xử lý rác thải.</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chịu tác động nhiệt độ cao, tiếp xúc thường xuyên với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Cấp phát nhiên liệu và vận hành hệ thống xăng tái chế.</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tiếp xúc thường xuyên với xăng dầu vượt tiêu chuẩn, tư thế làm việc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Pha trộn cát làm khuôn đúc.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chịu tác động nóng, hơi khí độc, bụi, ồn, rung cục bộ, tư thế làm việc gò bó, cúi khom.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Phá khuôn đúc bằng chầy hơi.</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nóng, bụi, rung,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Đúc áp lực kim loại đồng, nhôm.</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nóng, bụi, rung, hơi khí độc, ồn, tư thế làm việc gò bó, cúi khom, mang cầm vật nặng.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Mài khô, làm sạch vật đúc.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bụi, rung và ồn, tư thế làm việc gò bó, cúi khom.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sấy nước sơn dầu.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làm việc nóng, nguy cơ cháy nổ cao, chịu tác động bức xạ nhiệt, tiếp xúc thường xuyên dung môi.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lò sấy sơn chống rỉ.</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làm việc nóng, nguy cơ cháy nổ cao, chịu tác động bức xạ nhiệt, tiếp xúc thường xuyên dung môi.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buồng phun sơn bóng.</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thường xuyên với dung môi hữu cơ, tư thế lao động gò bó, mang cầm vật nặng suốt ca làm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cầu trục và sửa khuôn đúc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làm việc nóng, chịu tác động hơi khí độc, bụi, ồn, cường độ lao động cao, tư thế lao động gò bó, cúi khom.</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và bảo dưỡng thiết bị hàn trong dây chuyền sản xuất xe máy.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ồn cao, hơi khí độc, căng thẳng thần kinh tâm lý, tư thế lao động gò bó.</w:t>
            </w:r>
          </w:p>
        </w:tc>
      </w:tr>
    </w:tbl>
    <w:p>
      <w:pPr>
        <w:pStyle w:val="BodyText"/>
        <w:spacing w:before="120" w:after="0"/>
        <w:rPr>
          <w:rFonts w:ascii="Arial" w:hAnsi="Arial" w:cs="Arial"/>
        </w:rPr>
      </w:pPr>
      <w:r>
        <w:rPr>
          <w:rFonts w:cs="Arial" w:ascii="Arial" w:hAnsi="Arial"/>
        </w:rPr>
      </w:r>
    </w:p>
    <w:p>
      <w:pPr>
        <w:pStyle w:val="ListParagraph"/>
        <w:tabs>
          <w:tab w:val="clear" w:pos="720"/>
          <w:tab w:val="left" w:pos="6826" w:leader="none"/>
        </w:tabs>
        <w:spacing w:before="120" w:after="0"/>
        <w:ind w:hanging="0" w:start="0" w:end="0"/>
        <w:jc w:val="center"/>
        <w:rPr>
          <w:rFonts w:ascii="Arial" w:hAnsi="Arial" w:cs="Arial"/>
          <w:b/>
          <w:sz w:val="20"/>
        </w:rPr>
      </w:pPr>
      <w:r>
        <w:rPr>
          <w:rFonts w:cs="Arial" w:ascii="Arial" w:hAnsi="Arial"/>
          <w:b/>
          <w:sz w:val="20"/>
        </w:rPr>
        <w:t>XL. LƯU TRỮ</w:t>
      </w:r>
    </w:p>
    <w:tbl>
      <w:tblPr>
        <w:tblW w:w="5000" w:type="pct"/>
        <w:jc w:val="start"/>
        <w:tblInd w:w="-5" w:type="dxa"/>
        <w:tblLayout w:type="fixed"/>
        <w:tblCellMar>
          <w:top w:w="0" w:type="dxa"/>
          <w:start w:w="0" w:type="dxa"/>
          <w:bottom w:w="0" w:type="dxa"/>
          <w:end w:w="0" w:type="dxa"/>
        </w:tblCellMar>
      </w:tblPr>
      <w:tblGrid>
        <w:gridCol w:w="456"/>
        <w:gridCol w:w="6576"/>
        <w:gridCol w:w="5928"/>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Trực tiếp làm hoạt động lưu trữ tại kho, phòng kho lưu trữ, xưởng kỹ thuật bảo quản.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Chịu tác động của bụi, hóa chất, nấm mốc, vi sinh vật có hại.</w:t>
            </w:r>
          </w:p>
        </w:tc>
      </w:tr>
    </w:tbl>
    <w:p>
      <w:pPr>
        <w:pStyle w:val="BodyText"/>
        <w:spacing w:before="120" w:after="0"/>
        <w:rPr>
          <w:rFonts w:ascii="Arial" w:hAnsi="Arial" w:cs="Arial"/>
        </w:rPr>
      </w:pPr>
      <w:r>
        <w:rPr>
          <w:rFonts w:cs="Arial" w:ascii="Arial" w:hAnsi="Arial"/>
        </w:rPr>
      </w:r>
    </w:p>
    <w:p>
      <w:pPr>
        <w:pStyle w:val="Heading2"/>
        <w:tabs>
          <w:tab w:val="clear" w:pos="720"/>
          <w:tab w:val="left" w:pos="5859" w:leader="none"/>
        </w:tabs>
        <w:spacing w:before="120" w:after="0"/>
        <w:ind w:hanging="0" w:start="0" w:end="0"/>
        <w:jc w:val="center"/>
        <w:rPr>
          <w:rFonts w:ascii="Arial" w:hAnsi="Arial" w:cs="Arial"/>
          <w:b/>
          <w:sz w:val="20"/>
        </w:rPr>
      </w:pPr>
      <w:r>
        <w:rPr>
          <w:rFonts w:cs="Arial" w:ascii="Arial" w:hAnsi="Arial"/>
          <w:b/>
          <w:sz w:val="20"/>
        </w:rPr>
        <w:t>XLI. TÀI NGUYÊN MÔI TRƯỜNG</w:t>
      </w:r>
    </w:p>
    <w:tbl>
      <w:tblPr>
        <w:tblW w:w="5000" w:type="pct"/>
        <w:jc w:val="start"/>
        <w:tblInd w:w="-5" w:type="dxa"/>
        <w:tblLayout w:type="fixed"/>
        <w:tblCellMar>
          <w:top w:w="0" w:type="dxa"/>
          <w:start w:w="0" w:type="dxa"/>
          <w:bottom w:w="0" w:type="dxa"/>
          <w:end w:w="0" w:type="dxa"/>
        </w:tblCellMar>
      </w:tblPr>
      <w:tblGrid>
        <w:gridCol w:w="456"/>
        <w:gridCol w:w="6576"/>
        <w:gridCol w:w="5928"/>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đo đạc thành lập bản đồ tài nguyên môi trường biển và hải đảo.</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làm việc trên biển, chịu tác động của sóng, gió, ồn cao, rung mạnh.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Lặn lấy mẫu nghiên cứu, thu thập số liệu điều kiện tự nhiên, môi trường đáy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tư thế lao động gò bó, chịu tác động của áp suất cao.</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tàu điều tra, khảo sát tài nguyên và môi trường biển, hải đảo</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 thường xuyên làm việc trên biển, chịu tác động của sóng, gió, ồn,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Khoan đáy biển (trên giàn tự nâng, phao bè, tàu, thuyền)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căng thẳng thần kinh tâm lý, chịu tác động của ồn, rung lắc.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các điều kiện tự nhiên, động lực, môi trường, sinh thái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căng thẳng thần kinh tâm lý, chịu tác động của ồn, rung lắc.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Đo phổ gamma theo tàu.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căng thẳng thần kinh tâm lý, chịu tác động của ồn, rung lắc.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địa vật lý biển theo tàu (địa chấn, từ biển, trọng lực biển, sonar, điện từ).</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căng thẳng thần kinh, tâm lý, chịu tác động của ồn, rung lắc.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Khảo sát đo địa vật lý vùng phóng xạ ngành tài nguyên nước.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ở vùng núi cao, đi lại nhiều, chịu tác động của phóng xạ.</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Đo carôta lỗ khoan ngành tài nguyên nước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rất nguy hiểm, tiếp xúc với nguồn phóng xạ hở cường độ rất lớn.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Điều tra tài nguyên nước ở vùng núi, rừng sâu, hải đảo, biên giới và trên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ở các địa hình khó khăn, nơi làm việc lầy lội, công việc nặng nhọc, chịu tác động sóng, gió,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Lộ trình lập biểu đồ tài nguyên nước, quan trắc tài nguyên nước, tìm kiếm nguồn nước vùng sâu, vùng xa hoặc núi cao, biên giới, hải đảo.</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phải đi lại nhiều ở vùng núi cao nhiều dốc.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lấy mẫu môi trường phóng xạ, trầm tích, chất dioxin/furan, các độc chất khác.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nơi làm việc địa hình hiểm trở, công việc thủ công, đi lại nhiều, tiếp xúc với hóa chất độc.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các thông số môi trường đất, nước, khí, phóng xạ, trầm tích, bùn thải, chất thải nguy hại, chất dioxin/furan, các độc chất khác.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trực tiếp với hóa chất, làm việc ở môi trường có phóng xạ, tia bức xạ, ồn.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tài nguyên nước vùng sâu, vùng xa hoặc núi cao, biên giới, hải đảo.</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đi lại nhiều, căng thẳng thần kinh tâm lý.</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tại các khu vực ven biển (đo biến thiên từ ngày đêm, quan trắc nước triều, đo điểm tựa trọng lực, đo câu nối các điểm trắc địa cơ sở phục vụ các dự án điều tra biển).</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căng thẳng thần kinh tâm lý, chịu tác động của ồn, rung lắc.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máy khoan tài nguyên nước.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nơi làm việc lầy lội, tư thế lao động gò bó, tiếp xúc với các hóa chất trong ben-tô-nít.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khoan, xe tải từ 7,5 tấn trở lên ngành tài nguyên nước.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nguy hiểm, chịu tác động của ồn, rung.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Phân tích thí nghiệm mẫu cơ lý đất, đá, cơ lý vật liệu, hóa lý nước.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bụi, các loại hóa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tài nguyên nước ở các trạm quan trắc vùng đồng bằng, trung du.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đi lại nhiều.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Lựa chọn, phân loại, bảo quản, tu sửa, phục chế tài liệu ở kho lưu trữ Trung tâm quy hoạch và điều tra tài nguyên nước quốc gia.</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khí CO, phooc-môn.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Múc, đổ nước thí nghiệm trong công tác nghiên cứu tài nguyên nước.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Bơm, hút nước thí nghiệm lỗ khoan tài nguyên nước.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Hướng dẫn và kiểm tra kỹ thuật quan trắc tại các trạm, các điểm đo ở miền núi và hải đảo.</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thường xuyên đi lưu động.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Quan trắc lưu lượng nước và các yếu tố thủy văn ở các trạm quan trắc tài nguyên nước miền núi.</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nặng nhọc, nguy hiểm.</w:t>
            </w:r>
          </w:p>
        </w:tc>
      </w:tr>
    </w:tbl>
    <w:p>
      <w:pPr>
        <w:pStyle w:val="BodyText"/>
        <w:spacing w:before="120" w:after="0"/>
        <w:rPr>
          <w:rFonts w:ascii="Arial" w:hAnsi="Arial" w:cs="Arial"/>
        </w:rPr>
      </w:pPr>
      <w:r>
        <w:rPr>
          <w:rFonts w:cs="Arial" w:ascii="Arial" w:hAnsi="Arial"/>
        </w:rPr>
      </w:r>
    </w:p>
    <w:p>
      <w:pPr>
        <w:pStyle w:val="ListParagraph"/>
        <w:tabs>
          <w:tab w:val="clear" w:pos="720"/>
          <w:tab w:val="left" w:pos="6921" w:leader="none"/>
        </w:tabs>
        <w:spacing w:before="120" w:after="0"/>
        <w:ind w:hanging="0" w:start="0" w:end="0"/>
        <w:jc w:val="center"/>
        <w:rPr>
          <w:rFonts w:ascii="Arial" w:hAnsi="Arial" w:cs="Arial"/>
          <w:b/>
          <w:sz w:val="20"/>
        </w:rPr>
      </w:pPr>
      <w:r>
        <w:rPr>
          <w:rFonts w:cs="Arial" w:ascii="Arial" w:hAnsi="Arial"/>
          <w:b/>
          <w:sz w:val="20"/>
        </w:rPr>
        <w:t xml:space="preserve">XLII. </w:t>
      </w:r>
      <w:r>
        <w:rPr/>
        <w:t>CAO SU</w:t>
      </w:r>
    </w:p>
    <w:tbl>
      <w:tblPr>
        <w:tblW w:w="5000" w:type="pct"/>
        <w:jc w:val="start"/>
        <w:tblInd w:w="-5" w:type="dxa"/>
        <w:tblLayout w:type="fixed"/>
        <w:tblCellMar>
          <w:top w:w="0" w:type="dxa"/>
          <w:start w:w="0" w:type="dxa"/>
          <w:bottom w:w="0" w:type="dxa"/>
          <w:end w:w="0" w:type="dxa"/>
        </w:tblCellMar>
      </w:tblPr>
      <w:tblGrid>
        <w:gridCol w:w="456"/>
        <w:gridCol w:w="6576"/>
        <w:gridCol w:w="5928"/>
      </w:tblGrid>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TT</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Tên nghề hoặc công việc</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Đặc điểm điều kiện lao động của nghề, công việc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Phun thuốc bảo vệ thực vật vườn cây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độc hại và tiếp xúc với hóa chất bảo vệ thực vật vượt tiêu chuẩn cho phép nhiều lần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Khai thác mủ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nặng nhọc, nguy hiểm, ảnh hưởng của hóa chất bảo vệ thực vật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Chế biến mủ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Nơi làm việc ẩm ướt, công việc thủ công, rất nặng nhọc, chịu sự tác </w:t>
            </w:r>
            <w:r>
              <w:rPr>
                <w:rFonts w:cs="Arial" w:ascii="Arial" w:hAnsi="Arial"/>
                <w:position w:val="2"/>
                <w:sz w:val="20"/>
              </w:rPr>
              <w:t>động của tiếng ồn lớn và các hóa chất độc như NH</w:t>
            </w:r>
            <w:r>
              <w:rPr>
                <w:rFonts w:cs="Arial" w:ascii="Arial" w:hAnsi="Arial"/>
                <w:sz w:val="20"/>
              </w:rPr>
              <w:t>3</w:t>
            </w:r>
            <w:r>
              <w:rPr>
                <w:rFonts w:cs="Arial" w:ascii="Arial" w:hAnsi="Arial"/>
                <w:position w:val="2"/>
                <w:sz w:val="20"/>
              </w:rPr>
              <w:t xml:space="preserve">, acid axetic, acid </w:t>
            </w:r>
            <w:r>
              <w:rPr>
                <w:rFonts w:cs="Arial" w:ascii="Arial" w:hAnsi="Arial"/>
                <w:sz w:val="20"/>
              </w:rPr>
              <w:t>focmic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Ngâm tẩm gỗ cao su bằng hóa chất chống mối mọt</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Công việc thủ công, nặng nhọc, chịu tác động của các hóa chất độc mạnh như Borax, Boric, f-Clean...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napToGrid w:val="false"/>
              <w:spacing w:before="120" w:after="0"/>
              <w:ind w:start="0" w:end="0"/>
              <w:jc w:val="center"/>
              <w:rPr>
                <w:rFonts w:ascii="Arial" w:hAnsi="Arial" w:cs="Arial"/>
                <w:b/>
                <w:sz w:val="20"/>
              </w:rPr>
            </w:pPr>
            <w:r>
              <w:rPr>
                <w:rFonts w:cs="Arial" w:ascii="Arial" w:hAnsi="Arial"/>
                <w:b/>
                <w:sz w:val="20"/>
              </w:rPr>
            </w:r>
          </w:p>
        </w:tc>
        <w:tc>
          <w:tcPr>
            <w:tcW w:w="12504" w:type="dxa"/>
            <w:gridSpan w:val="2"/>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b/>
                <w:sz w:val="20"/>
              </w:rPr>
            </w:pPr>
            <w:r>
              <w:rPr>
                <w:rFonts w:cs="Arial" w:ascii="Arial" w:hAnsi="Arial"/>
                <w:b/>
                <w:sz w:val="20"/>
              </w:rPr>
              <w:t>Điều kiện lao động loại IV</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Lưu hóa các sản phẩm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với nhiệt độ cao và hóa chất, mùi hôi trong thời gian dài, có nguy cơ bị bỏng nhiệt</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Trồng và chăm sóc cây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công việc thủ công, nặng nhọc, tư thế lao động gò bó, chịu tác động của bụi và các vi sinh vật gây bệnh.</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vận chuyển mủ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Nặng nhọc, căng thẳng thần kinh tâm lý, ồn, rung, nguy hiểm. Vệ sinh bồn chúa mủ hàng ngày: tư thế gò bó tiếp xúc mủ cao su, hóa chất độc hại (axít). Trong quá trình vận chuyển tiếp xúc với mủ cao su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vệ lô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đi tuần tra trong lô, tiếp xúc các điều kiện lao động xấu hoặc nguy cơ bị trộm mủ tấn công.</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Quản lý (Tổ trưởng) khai thác mủ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Tiếp xúc chung với môi trường lao động như công nhân nhưng không trực tiếp sản xuất nên ít nặng nhọc hơn công nhân</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6</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Bốc vác mủ trên vườn cây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 xml:space="preserve">Nơi làm việc ẩm ướt, công việc thủ công, bới chọn, bốc vác mủ cao su </w:t>
            </w:r>
            <w:r>
              <w:rPr>
                <w:rFonts w:cs="Arial" w:ascii="Arial" w:hAnsi="Arial"/>
                <w:position w:val="2"/>
                <w:sz w:val="20"/>
              </w:rPr>
              <w:t>rất nặng nhọc, chịu tác động của các hóa chất độc như NH</w:t>
            </w:r>
            <w:r>
              <w:rPr>
                <w:rFonts w:cs="Arial" w:ascii="Arial" w:hAnsi="Arial"/>
                <w:sz w:val="20"/>
              </w:rPr>
              <w:t>3</w:t>
            </w:r>
            <w:r>
              <w:rPr>
                <w:rFonts w:cs="Arial" w:ascii="Arial" w:hAnsi="Arial"/>
                <w:position w:val="2"/>
                <w:sz w:val="20"/>
              </w:rPr>
              <w:t xml:space="preserve">, axít </w:t>
            </w:r>
            <w:r>
              <w:rPr>
                <w:rFonts w:cs="Arial" w:ascii="Arial" w:hAnsi="Arial"/>
                <w:sz w:val="20"/>
              </w:rPr>
              <w:t>focmic...</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7</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Sửa chữa, bảo trì cơ điện trong nhà máy chế biến mủ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trong môi trường hóa chất như axit, bazo, dầu nhớt thải và mùi hôi từ mủ cao su, tư thế lao động gò bó.</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8</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Lái xe nâng trong nhà máy chế biến mủ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mùi hôi của mủ cao su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9</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Bảo vệ nhà máy chế biến mủ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Hàng ngày tiếp xúc với mùi hôi từ mủ cao su và làm việc chung trong môi trường với công nhân chế biến mủ cao su.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10</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Kiểm tra chất lượng sản phẩm mủ cao su (KCS)</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Thường xuyên tiếp xúc với hóa chất, mủ cao su</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11</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Cưa cắt gỗ cao su ngoài lô bằng máy cơ giới, máy cưa cầm tay</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trong các lô cao su thanh lý, công việc nặng nhọc: rung, tiếng ồn lớn, môi trường nóng ẩm, ánh sáng hạn chế, nguy hiểm, tiếp xúc vi sinh vật có hại trong môi trường ẩm thấp.</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12</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Cưa xẻ gỗ cao su trong xưởng bằng máy cơ giới (cưa máy, cưa đĩa)</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Môi trường lao động tiếng ồn lớn, rung, bụi từ mùn cưa. Tiềm ẩn rủi ro lưỡi cưa gãy.</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13</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Vận hành nồi hơi sấy gỗ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Nồi nơi nằm trong danh mục thiết bị có yêu cầu nghiêm ngặt kiểm định theo định kì. Nhiệt độ cao, nguy hiểm khi gặp sự cố, hóa chất độc hại.</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14</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Cán luyện mủ cao su để sản xuất sản phẩm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position w:val="2"/>
                <w:sz w:val="20"/>
              </w:rPr>
              <w:t>Công việc nặng nhọc, độc hại, tiếp xúc nhiệt độ cao, bụi, SO</w:t>
            </w:r>
            <w:r>
              <w:rPr>
                <w:rFonts w:cs="Arial" w:ascii="Arial" w:hAnsi="Arial"/>
                <w:sz w:val="20"/>
                <w:vertAlign w:val="subscript"/>
              </w:rPr>
              <w:t>2</w:t>
            </w:r>
            <w:r>
              <w:rPr>
                <w:rFonts w:cs="Arial" w:ascii="Arial" w:hAnsi="Arial"/>
                <w:position w:val="2"/>
                <w:sz w:val="20"/>
              </w:rPr>
              <w:t>, H</w:t>
            </w:r>
            <w:r>
              <w:rPr>
                <w:rFonts w:cs="Arial" w:ascii="Arial" w:hAnsi="Arial"/>
                <w:sz w:val="20"/>
                <w:vertAlign w:val="subscript"/>
              </w:rPr>
              <w:t>2</w:t>
            </w:r>
            <w:r>
              <w:rPr>
                <w:rFonts w:cs="Arial" w:ascii="Arial" w:hAnsi="Arial"/>
                <w:position w:val="2"/>
                <w:sz w:val="20"/>
              </w:rPr>
              <w:t>S vượt</w:t>
            </w:r>
            <w:r>
              <w:rPr>
                <w:rFonts w:cs="Arial" w:ascii="Arial" w:hAnsi="Arial"/>
                <w:sz w:val="20"/>
              </w:rPr>
              <w:t xml:space="preserve"> quá tiêu chuẩn cho phép.</w:t>
            </w:r>
          </w:p>
        </w:tc>
      </w:tr>
      <w:tr>
        <w:trPr/>
        <w:tc>
          <w:tcPr>
            <w:tcW w:w="45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jc w:val="center"/>
              <w:rPr>
                <w:rFonts w:ascii="Arial" w:hAnsi="Arial" w:cs="Arial"/>
                <w:sz w:val="20"/>
              </w:rPr>
            </w:pPr>
            <w:r>
              <w:rPr>
                <w:rFonts w:cs="Arial" w:ascii="Arial" w:hAnsi="Arial"/>
                <w:sz w:val="20"/>
              </w:rPr>
              <w:t>15</w:t>
            </w:r>
          </w:p>
        </w:tc>
        <w:tc>
          <w:tcPr>
            <w:tcW w:w="6576"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Xử lý nước thải tại nhà máy chế biến mủ cao su</w:t>
            </w:r>
          </w:p>
        </w:tc>
        <w:tc>
          <w:tcPr>
            <w:tcW w:w="5928" w:type="dxa"/>
            <w:tcBorders>
              <w:top w:val="single" w:sz="4" w:space="0" w:color="000000"/>
              <w:start w:val="single" w:sz="4" w:space="0" w:color="000000"/>
              <w:bottom w:val="single" w:sz="4" w:space="0" w:color="000000"/>
              <w:end w:val="single" w:sz="4" w:space="0" w:color="000000"/>
            </w:tcBorders>
          </w:tcPr>
          <w:p>
            <w:pPr>
              <w:pStyle w:val="TableParagraph"/>
              <w:spacing w:before="120" w:after="0"/>
              <w:ind w:start="0" w:end="0"/>
              <w:rPr>
                <w:rFonts w:ascii="Arial" w:hAnsi="Arial" w:cs="Arial"/>
                <w:sz w:val="20"/>
              </w:rPr>
            </w:pPr>
            <w:r>
              <w:rPr>
                <w:rFonts w:cs="Arial" w:ascii="Arial" w:hAnsi="Arial"/>
                <w:sz w:val="20"/>
              </w:rPr>
              <w:t>Làm việc ngoài trời, tiếp xúc với hóa chất độc hại. Làm việc ở khu vực có nhiều hồ, hố sâu nguy hiểm. Thường xuyên tiếp xúc với các hóa chất độc hại để xử lý nước thải, làm việc trực đêm để pha hóa chất xử lý nước thải theo hoạt động của nhà máy chế biến mủ.</w:t>
            </w:r>
          </w:p>
        </w:tc>
      </w:tr>
    </w:tbl>
    <w:p>
      <w:pPr>
        <w:pStyle w:val="BodyText"/>
        <w:spacing w:before="120" w:after="0"/>
        <w:rPr>
          <w:rFonts w:ascii="Arial" w:hAnsi="Arial" w:cs="Arial"/>
          <w:lang w:val="en-US"/>
        </w:rPr>
      </w:pPr>
      <w:r>
        <w:rPr>
          <w:rFonts w:cs="Arial" w:ascii="Arial" w:hAnsi="Arial"/>
          <w:lang w:val="en-US"/>
        </w:rPr>
      </w:r>
    </w:p>
    <w:sectPr>
      <w:type w:val="nextPage"/>
      <w:pgSz w:orient="landscape" w:w="15840" w:h="12240"/>
      <w:pgMar w:left="1440" w:right="1440" w:gutter="0" w:header="0" w:top="1800" w:footer="0" w:bottom="180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1"/>
      <w:suff w:val="nothing"/>
      <w:lvlText w:val=""/>
      <w:lvlJc w:val="start"/>
      <w:pPr>
        <w:tabs>
          <w:tab w:val="num" w:pos="0"/>
        </w:tabs>
        <w:ind w:start="0" w:hanging="0"/>
      </w:pPr>
    </w:lvl>
    <w:lvl w:ilvl="2">
      <w:start w:val="1"/>
      <w:numFmt w:val="none"/>
      <w:pStyle w:val="Heading2"/>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pPr>
      <w:widowControl w:val="false"/>
      <w:autoSpaceDE w:val="false"/>
      <w:bidi w:val="0"/>
      <w:spacing w:lineRule="auto" w:line="240" w:before="0" w:after="0"/>
      <w:ind w:hanging="0" w:start="0" w:end="0"/>
      <w:jc w:val="start"/>
    </w:pPr>
    <w:rPr>
      <w:rFonts w:ascii="Times New Roman" w:hAnsi="Times New Roman" w:eastAsia="Times New Roman" w:cs="Times New Roman"/>
      <w:color w:val="auto"/>
      <w:sz w:val="22"/>
      <w:szCs w:val="22"/>
      <w:lang w:val="en-US" w:bidi="ar-SA" w:eastAsia="zh-CN"/>
    </w:rPr>
  </w:style>
  <w:style w:type="paragraph" w:styleId="Heading1">
    <w:name w:val="heading 1"/>
    <w:basedOn w:val="Normal"/>
    <w:next w:val="Normal"/>
    <w:pPr>
      <w:numPr>
        <w:ilvl w:val="1"/>
        <w:numId w:val="1"/>
      </w:numPr>
      <w:spacing w:before="115" w:after="0"/>
      <w:ind w:firstLine="583" w:start="415" w:end="0"/>
      <w:jc w:val="both"/>
      <w:outlineLvl w:val="1"/>
    </w:pPr>
    <w:rPr>
      <w:rFonts w:ascii="Times New Roman" w:hAnsi="Times New Roman" w:eastAsia="Times New Roman" w:cs="Times New Roman"/>
      <w:sz w:val="26"/>
      <w:szCs w:val="26"/>
    </w:rPr>
  </w:style>
  <w:style w:type="paragraph" w:styleId="Heading2">
    <w:name w:val="heading 2"/>
    <w:basedOn w:val="Normal"/>
    <w:next w:val="Normal"/>
    <w:pPr>
      <w:numPr>
        <w:ilvl w:val="2"/>
        <w:numId w:val="1"/>
      </w:numPr>
      <w:spacing w:before="95" w:after="0"/>
      <w:ind w:hanging="1023" w:start="1067" w:end="0"/>
      <w:outlineLvl w:val="2"/>
    </w:pPr>
    <w:rPr>
      <w:rFonts w:ascii="Times New Roman" w:hAnsi="Times New Roman" w:eastAsia="Times New Roman" w:cs="Times New Roman"/>
      <w:sz w:val="22"/>
      <w:szCs w:val="22"/>
    </w:rPr>
  </w:style>
  <w:style w:type="character" w:styleId="WW8Num1z0">
    <w:name w:val="WW8Num1z0"/>
    <w:rPr>
      <w:rFonts w:ascii="Calibri" w:hAnsi="Calibri" w:eastAsia="Calibri" w:cs="Calibri"/>
      <w:w w:val="103"/>
      <w:sz w:val="20"/>
      <w:szCs w:val="20"/>
      <w:lang w:val="en-US" w:eastAsia="en-US" w:bidi="ar-SA"/>
    </w:rPr>
  </w:style>
  <w:style w:type="character" w:styleId="WW8Num1z1">
    <w:name w:val="WW8Num1z1"/>
    <w:rPr>
      <w:lang w:val="en-US" w:eastAsia="en-US" w:bidi="ar-SA"/>
    </w:rPr>
  </w:style>
  <w:style w:type="character" w:styleId="WW8Num2z0">
    <w:name w:val="WW8Num2z0"/>
    <w:rPr>
      <w:rFonts w:ascii="Calibri" w:hAnsi="Calibri" w:eastAsia="Calibri" w:cs="Calibri"/>
      <w:spacing w:val="-2"/>
      <w:w w:val="103"/>
      <w:sz w:val="20"/>
      <w:szCs w:val="20"/>
      <w:lang w:val="en-US" w:eastAsia="en-US" w:bidi="ar-SA"/>
    </w:rPr>
  </w:style>
  <w:style w:type="character" w:styleId="WW8Num2z1">
    <w:name w:val="WW8Num2z1"/>
    <w:rPr>
      <w:lang w:val="en-US" w:eastAsia="en-US" w:bidi="ar-SA"/>
    </w:rPr>
  </w:style>
  <w:style w:type="character" w:styleId="WW8Num3z0">
    <w:name w:val="WW8Num3z0"/>
    <w:rPr>
      <w:rFonts w:ascii="Times New Roman" w:hAnsi="Times New Roman" w:eastAsia="Times New Roman" w:cs="Times New Roman"/>
      <w:w w:val="103"/>
      <w:sz w:val="20"/>
      <w:szCs w:val="20"/>
      <w:lang w:val="en-US" w:eastAsia="en-US" w:bidi="ar-SA"/>
    </w:rPr>
  </w:style>
  <w:style w:type="character" w:styleId="WW8Num3z1">
    <w:name w:val="WW8Num3z1"/>
    <w:rPr>
      <w:lang w:val="en-US" w:eastAsia="en-US" w:bidi="ar-SA"/>
    </w:rPr>
  </w:style>
  <w:style w:type="character" w:styleId="WW8Num4z0">
    <w:name w:val="WW8Num4z0"/>
    <w:rPr>
      <w:rFonts w:ascii="Calibri" w:hAnsi="Calibri" w:eastAsia="Calibri" w:cs="Calibri"/>
      <w:w w:val="103"/>
      <w:sz w:val="20"/>
      <w:szCs w:val="20"/>
      <w:lang w:val="en-US" w:eastAsia="en-US" w:bidi="ar-SA"/>
    </w:rPr>
  </w:style>
  <w:style w:type="character" w:styleId="WW8Num4z1">
    <w:name w:val="WW8Num4z1"/>
    <w:rPr>
      <w:lang w:val="en-US" w:eastAsia="en-US" w:bidi="ar-SA"/>
    </w:rPr>
  </w:style>
  <w:style w:type="character" w:styleId="WW8Num5z0">
    <w:name w:val="WW8Num5z0"/>
    <w:rPr>
      <w:rFonts w:ascii="Times New Roman" w:hAnsi="Times New Roman" w:eastAsia="Times New Roman" w:cs="Times New Roman"/>
      <w:spacing w:val="0"/>
      <w:w w:val="101"/>
      <w:sz w:val="26"/>
      <w:szCs w:val="26"/>
      <w:lang w:val="en-US" w:eastAsia="en-US" w:bidi="ar-SA"/>
    </w:rPr>
  </w:style>
  <w:style w:type="character" w:styleId="WW8Num5z1">
    <w:name w:val="WW8Num5z1"/>
    <w:rPr>
      <w:lang w:val="en-US" w:eastAsia="en-US" w:bidi="ar-SA"/>
    </w:rPr>
  </w:style>
  <w:style w:type="character" w:styleId="WW8Num10z0">
    <w:name w:val="WW8Num10z0"/>
    <w:rPr>
      <w:rFonts w:ascii="Symbol" w:hAnsi="Symbol" w:cs="Symbol"/>
    </w:rPr>
  </w:style>
  <w:style w:type="character" w:styleId="WW8Num11z0">
    <w:name w:val="WW8Num11z0"/>
    <w:rPr>
      <w:rFonts w:ascii="Symbol" w:hAnsi="Symbol" w:cs="Symbol"/>
    </w:rPr>
  </w:style>
  <w:style w:type="character" w:styleId="WW8Num12z0">
    <w:name w:val="WW8Num12z0"/>
    <w:rPr>
      <w:rFonts w:ascii="Symbol" w:hAnsi="Symbol" w:cs="Symbol"/>
    </w:rPr>
  </w:style>
  <w:style w:type="character" w:styleId="WW8Num13z0">
    <w:name w:val="WW8Num13z0"/>
    <w:rPr>
      <w:rFonts w:ascii="Symbol" w:hAnsi="Symbol" w:cs="Symbol"/>
    </w:rPr>
  </w:style>
  <w:style w:type="character" w:styleId="WW8Num15z0">
    <w:name w:val="WW8Num15z0"/>
    <w:rPr>
      <w:rFonts w:ascii="Symbol" w:hAnsi="Symbol" w:cs="Symbol"/>
    </w:rPr>
  </w:style>
  <w:style w:type="character" w:styleId="WW8Num16z0">
    <w:name w:val="WW8Num16z0"/>
    <w:rPr>
      <w:rFonts w:ascii="Times New Roman" w:hAnsi="Times New Roman" w:eastAsia="Times New Roman" w:cs="Times New Roman"/>
      <w:w w:val="101"/>
      <w:sz w:val="26"/>
      <w:szCs w:val="26"/>
      <w:lang w:val="en-US" w:eastAsia="en-US" w:bidi="ar-SA"/>
    </w:rPr>
  </w:style>
  <w:style w:type="character" w:styleId="WW8Num16z1">
    <w:name w:val="WW8Num16z1"/>
    <w:rPr>
      <w:spacing w:val="0"/>
      <w:w w:val="109"/>
      <w:lang w:val="en-US" w:eastAsia="en-US" w:bidi="ar-SA"/>
    </w:rPr>
  </w:style>
  <w:style w:type="character" w:styleId="WW8Num16z2">
    <w:name w:val="WW8Num16z2"/>
    <w:rPr>
      <w:lang w:val="en-US" w:eastAsia="en-US" w:bidi="ar-SA"/>
    </w:rPr>
  </w:style>
  <w:style w:type="character" w:styleId="WW8Num17z0">
    <w:name w:val="WW8Num17z0"/>
    <w:rPr>
      <w:rFonts w:ascii="Calibri" w:hAnsi="Calibri" w:eastAsia="Calibri" w:cs="Calibri"/>
      <w:w w:val="103"/>
      <w:sz w:val="20"/>
      <w:szCs w:val="20"/>
      <w:lang w:val="en-US" w:eastAsia="en-US" w:bidi="ar-SA"/>
    </w:rPr>
  </w:style>
  <w:style w:type="character" w:styleId="WW8Num17z1">
    <w:name w:val="WW8Num17z1"/>
    <w:rPr>
      <w:lang w:val="en-US" w:eastAsia="en-US" w:bidi="ar-SA"/>
    </w:rPr>
  </w:style>
  <w:style w:type="character" w:styleId="WW8Num18z0">
    <w:name w:val="WW8Num18z0"/>
    <w:rPr>
      <w:rFonts w:ascii="Calibri" w:hAnsi="Calibri" w:eastAsia="Calibri" w:cs="Calibri"/>
      <w:spacing w:val="-2"/>
      <w:w w:val="103"/>
      <w:sz w:val="20"/>
      <w:szCs w:val="20"/>
      <w:lang w:val="en-US" w:eastAsia="en-US" w:bidi="ar-SA"/>
    </w:rPr>
  </w:style>
  <w:style w:type="character" w:styleId="WW8Num18z1">
    <w:name w:val="WW8Num18z1"/>
    <w:rPr>
      <w:lang w:val="en-US" w:eastAsia="en-US" w:bidi="ar-SA"/>
    </w:rPr>
  </w:style>
  <w:style w:type="character" w:styleId="WW8Num19z0">
    <w:name w:val="WW8Num19z0"/>
    <w:rPr>
      <w:rFonts w:ascii="Calibri" w:hAnsi="Calibri" w:eastAsia="Calibri" w:cs="Calibri"/>
      <w:w w:val="103"/>
      <w:sz w:val="20"/>
      <w:szCs w:val="20"/>
      <w:vertAlign w:val="superscript"/>
      <w:lang w:val="en-US" w:eastAsia="en-US" w:bidi="ar-SA"/>
    </w:rPr>
  </w:style>
  <w:style w:type="character" w:styleId="WW8Num19z1">
    <w:name w:val="WW8Num19z1"/>
    <w:rPr>
      <w:lang w:val="en-US" w:eastAsia="en-US" w:bidi="ar-SA"/>
    </w:rPr>
  </w:style>
  <w:style w:type="character" w:styleId="WW8Num20z0">
    <w:name w:val="WW8Num20z0"/>
    <w:rPr>
      <w:rFonts w:ascii="Calibri" w:hAnsi="Calibri" w:eastAsia="Calibri" w:cs="Calibri"/>
      <w:w w:val="103"/>
      <w:sz w:val="20"/>
      <w:szCs w:val="20"/>
      <w:lang w:val="en-US" w:eastAsia="en-US" w:bidi="ar-SA"/>
    </w:rPr>
  </w:style>
  <w:style w:type="character" w:styleId="WW8Num20z1">
    <w:name w:val="WW8Num20z1"/>
    <w:rPr>
      <w:lang w:val="en-US" w:eastAsia="en-US" w:bidi="ar-SA"/>
    </w:rPr>
  </w:style>
  <w:style w:type="character" w:styleId="WW8Num21z0">
    <w:name w:val="WW8Num21z0"/>
    <w:rPr>
      <w:rFonts w:ascii="Times New Roman" w:hAnsi="Times New Roman" w:eastAsia="Times New Roman" w:cs="Times New Roman"/>
      <w:w w:val="103"/>
      <w:sz w:val="20"/>
      <w:szCs w:val="20"/>
      <w:lang w:val="en-US" w:eastAsia="en-US" w:bidi="ar-SA"/>
    </w:rPr>
  </w:style>
  <w:style w:type="character" w:styleId="WW8Num21z1">
    <w:name w:val="WW8Num21z1"/>
    <w:rPr>
      <w:lang w:val="en-US" w:eastAsia="en-US" w:bidi="ar-SA"/>
    </w:rPr>
  </w:style>
  <w:style w:type="character" w:styleId="WW8Num22z0">
    <w:name w:val="WW8Num22z0"/>
    <w:rPr>
      <w:rFonts w:ascii="Times New Roman" w:hAnsi="Times New Roman" w:eastAsia="Times New Roman" w:cs="Times New Roman"/>
      <w:w w:val="101"/>
      <w:sz w:val="26"/>
      <w:szCs w:val="26"/>
      <w:lang w:val="en-US" w:eastAsia="en-US" w:bidi="ar-SA"/>
    </w:rPr>
  </w:style>
  <w:style w:type="character" w:styleId="WW8Num22z1">
    <w:name w:val="WW8Num22z1"/>
    <w:rPr>
      <w:lang w:val="en-US" w:eastAsia="en-US" w:bidi="ar-SA"/>
    </w:rPr>
  </w:style>
  <w:style w:type="character" w:styleId="WW8Num23z0">
    <w:name w:val="WW8Num23z0"/>
    <w:rPr>
      <w:rFonts w:ascii="Calibri" w:hAnsi="Calibri" w:eastAsia="Calibri" w:cs="Calibri"/>
      <w:w w:val="103"/>
      <w:sz w:val="20"/>
      <w:szCs w:val="20"/>
      <w:lang w:val="en-US" w:eastAsia="en-US" w:bidi="ar-SA"/>
    </w:rPr>
  </w:style>
  <w:style w:type="character" w:styleId="WW8Num23z1">
    <w:name w:val="WW8Num23z1"/>
    <w:rPr>
      <w:lang w:val="en-US" w:eastAsia="en-US" w:bidi="ar-SA"/>
    </w:rPr>
  </w:style>
  <w:style w:type="character" w:styleId="WW8Num24z0">
    <w:name w:val="WW8Num24z0"/>
    <w:rPr>
      <w:rFonts w:ascii="Calibri" w:hAnsi="Calibri" w:eastAsia="Calibri" w:cs="Calibri"/>
      <w:w w:val="103"/>
      <w:sz w:val="20"/>
      <w:szCs w:val="20"/>
      <w:vertAlign w:val="superscript"/>
      <w:lang w:val="en-US" w:eastAsia="en-US" w:bidi="ar-SA"/>
    </w:rPr>
  </w:style>
  <w:style w:type="character" w:styleId="WW8Num24z1">
    <w:name w:val="WW8Num24z1"/>
    <w:rPr>
      <w:lang w:val="en-US" w:eastAsia="en-US" w:bidi="ar-SA"/>
    </w:rPr>
  </w:style>
  <w:style w:type="character" w:styleId="DefaultParagraphFont">
    <w:name w:val="Default Paragraph Font"/>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11" w:after="0"/>
    </w:pPr>
    <w:rPr>
      <w:rFonts w:ascii="Times New Roman" w:hAnsi="Times New Roman" w:eastAsia="Times New Roman" w:cs="Times New Roman"/>
      <w:sz w:val="20"/>
      <w:szCs w:val="20"/>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ListParagraph">
    <w:name w:val="List Paragraph"/>
    <w:basedOn w:val="Normal"/>
    <w:pPr>
      <w:ind w:hanging="524" w:start="631" w:end="0"/>
    </w:pPr>
    <w:rPr>
      <w:rFonts w:ascii="Times New Roman" w:hAnsi="Times New Roman" w:eastAsia="Times New Roman" w:cs="Times New Roman"/>
    </w:rPr>
  </w:style>
  <w:style w:type="paragraph" w:styleId="TableParagraph">
    <w:name w:val="Table Paragraph"/>
    <w:basedOn w:val="Normal"/>
    <w:pPr>
      <w:spacing w:before="24" w:after="0"/>
      <w:ind w:hanging="0" w:start="100" w:end="0"/>
    </w:pPr>
    <w:rPr>
      <w:rFonts w:ascii="Times New Roman" w:hAnsi="Times New Roman" w:eastAsia="Times New Roman" w:cs="Times New Roman"/>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DefaultParagraphFontParaCharCharCharCharChar">
    <w:name w:val="Default Paragraph Font Para Char Char Char Char Char"/>
    <w:pPr>
      <w:widowControl/>
      <w:tabs>
        <w:tab w:val="clear" w:pos="720"/>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Normal.dot_x0000_</Template>
  <TotalTime>120</TotalTime>
  <Application>LibreOffice/26.8.0.3$Windows_X86_64 LibreOffice_project/bce0998afefdbc355585ca324285661a2170ba77</Application>
  <AppVersion>15.0000</AppVersion>
  <Pages>127</Pages>
  <Words>54999</Words>
  <Characters>200369</Characters>
  <CharactersWithSpaces>249577</CharactersWithSpaces>
  <Paragraphs>5794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2021-02-02T14:10:00Z</dcterms:created>
  <dc:creator>LVNt3_Ly</dc:creator>
  <dc:description/>
  <cp:keywords/>
  <dc:language>en-US</dc:language>
  <cp:lastModifiedBy>User</cp:lastModifiedBy>
  <dcterms:modified xsi:type="dcterms:W3CDTF">2021-02-02T18:20:00Z</dcterms:modified>
  <cp:revision>308</cp:revision>
  <dc:subject/>
  <dc:title>TT 11 2020 BLdTBXH.pdf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KSOProductBuildVer">
    <vt:lpwstr>1033-11.2.0.9984_x0000__x0000__x0000_</vt:lpwstr>
  </property>
  <property fmtid="{D5CDD505-2E9C-101B-9397-08002B2CF9AE}" pid="4" name="LastSaved">
    <vt:filetime>2021-02-02T00:00:00Z</vt:filetime>
  </property>
</Properties>
</file>